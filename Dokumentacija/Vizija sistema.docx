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p14">
  <w:body>
    <w:p xmlns:wp14="http://schemas.microsoft.com/office/word/2010/wordml" w:rsidRPr="00A22BAC" w:rsidR="003372D3" w:rsidP="003372D3" w:rsidRDefault="003372D3" w14:paraId="65786598" wp14:textId="151AB06D">
      <w:pPr>
        <w:pStyle w:val="Title"/>
        <w:tabs>
          <w:tab w:val="left" w:pos="2970"/>
          <w:tab w:val="left" w:pos="3060"/>
        </w:tabs>
        <w:jc w:val="right"/>
      </w:pPr>
      <w:r w:rsidRPr="38BF7B77" w:rsidR="2D63B0F5">
        <w:rPr>
          <w:lang w:val="sr-Latn-RS"/>
        </w:rPr>
        <w:t>NearYou</w:t>
      </w:r>
    </w:p>
    <w:p xmlns:wp14="http://schemas.microsoft.com/office/word/2010/wordml" w:rsidRPr="00A22BAC" w:rsidR="00206E1F" w:rsidP="003372D3" w:rsidRDefault="00206E1F" w14:paraId="29D6B04F" wp14:textId="77777777">
      <w:pPr>
        <w:pStyle w:val="Title"/>
        <w:jc w:val="right"/>
        <w:rPr>
          <w:lang w:val="sr-Latn-RS"/>
        </w:rPr>
      </w:pPr>
      <w:r w:rsidRPr="00A22BAC">
        <w:rPr>
          <w:lang w:val="sr-Latn-RS"/>
        </w:rPr>
        <w:t xml:space="preserve"> </w:t>
      </w:r>
    </w:p>
    <w:p xmlns:wp14="http://schemas.microsoft.com/office/word/2010/wordml" w:rsidRPr="00A22BAC" w:rsidR="00206E1F" w:rsidRDefault="003372D3" w14:paraId="294053DC" wp14:textId="77777777">
      <w:pPr>
        <w:pStyle w:val="Title"/>
        <w:jc w:val="right"/>
        <w:rPr>
          <w:lang w:val="sr-Latn-RS"/>
        </w:rPr>
      </w:pPr>
      <w:r w:rsidRPr="00A22BAC">
        <w:rPr>
          <w:lang w:val="sr-Latn-RS"/>
        </w:rPr>
        <w:t>Vizija sistema</w:t>
      </w:r>
    </w:p>
    <w:p xmlns:wp14="http://schemas.microsoft.com/office/word/2010/wordml" w:rsidRPr="00A22BAC" w:rsidR="00206E1F" w:rsidRDefault="00206E1F" w14:paraId="672A6659" wp14:textId="77777777">
      <w:pPr>
        <w:pStyle w:val="Title"/>
        <w:jc w:val="right"/>
        <w:rPr>
          <w:lang w:val="sr-Latn-RS"/>
        </w:rPr>
      </w:pPr>
    </w:p>
    <w:p xmlns:wp14="http://schemas.microsoft.com/office/word/2010/wordml" w:rsidRPr="00A22BAC" w:rsidR="00206E1F" w:rsidP="003372D3" w:rsidRDefault="003372D3" w14:paraId="7E7B734B" wp14:textId="77777777">
      <w:pPr>
        <w:pStyle w:val="Title"/>
        <w:jc w:val="right"/>
        <w:rPr>
          <w:sz w:val="28"/>
          <w:lang w:val="sr-Latn-RS"/>
        </w:rPr>
      </w:pPr>
      <w:r w:rsidRPr="00A22BAC">
        <w:rPr>
          <w:sz w:val="28"/>
          <w:lang w:val="sr-Latn-RS"/>
        </w:rPr>
        <w:t>Verzija</w:t>
      </w:r>
      <w:r w:rsidRPr="00A22BAC" w:rsidR="00206E1F">
        <w:rPr>
          <w:sz w:val="28"/>
          <w:lang w:val="sr-Latn-RS"/>
        </w:rPr>
        <w:t xml:space="preserve"> 1.0</w:t>
      </w:r>
    </w:p>
    <w:p xmlns:wp14="http://schemas.microsoft.com/office/word/2010/wordml" w:rsidRPr="00A22BAC" w:rsidR="00206E1F" w:rsidRDefault="00206E1F" w14:paraId="0A37501D" wp14:textId="77777777">
      <w:pPr>
        <w:pStyle w:val="Title"/>
        <w:rPr>
          <w:sz w:val="28"/>
          <w:lang w:val="sr-Latn-RS"/>
        </w:rPr>
        <w:sectPr w:rsidRPr="00A22BAC" w:rsidR="00206E1F">
          <w:headerReference w:type="default" r:id="rId7"/>
          <w:footerReference w:type="even" r:id="rId8"/>
          <w:pgSz w:w="12240" w:h="15840" w:orient="portrait" w:code="1"/>
          <w:pgMar w:top="1440" w:right="1440" w:bottom="1440" w:left="1440" w:header="708" w:footer="708" w:gutter="0"/>
          <w:cols w:space="708"/>
          <w:vAlign w:val="center"/>
          <w:footerReference w:type="default" r:id="Rbb7944e8dfc4419a"/>
        </w:sectPr>
      </w:pPr>
    </w:p>
    <w:p xmlns:wp14="http://schemas.microsoft.com/office/word/2010/wordml" w:rsidRPr="00A22BAC" w:rsidR="00206E1F" w:rsidP="38BF7B77" w:rsidRDefault="003372D3" w14:paraId="023F6467" wp14:textId="77777777">
      <w:pPr>
        <w:pStyle w:val="Title"/>
        <w:rPr>
          <w:rFonts w:ascii="Times New Roman" w:hAnsi="Times New Roman" w:eastAsia="Times New Roman" w:cs="Times New Roman"/>
          <w:lang w:val="sr-Latn-RS"/>
        </w:rPr>
      </w:pPr>
      <w:r w:rsidRPr="38BF7B77" w:rsidR="40D04315">
        <w:rPr>
          <w:rFonts w:ascii="Times New Roman" w:hAnsi="Times New Roman" w:eastAsia="Times New Roman" w:cs="Times New Roman"/>
          <w:lang w:val="sr-Latn-RS"/>
        </w:rPr>
        <w:t>Pregled izmena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A22BAC" w:rsidR="00206E1F" w:rsidTr="38BF7B77" w14:paraId="29D06CEC" wp14:textId="77777777">
        <w:tc>
          <w:tcPr>
            <w:tcW w:w="2304" w:type="dxa"/>
            <w:tcMar/>
          </w:tcPr>
          <w:p w:rsidRPr="00A22BAC" w:rsidR="00206E1F" w:rsidP="38BF7B77" w:rsidRDefault="003372D3" w14:paraId="746F1487" wp14:textId="77777777">
            <w:pPr>
              <w:pStyle w:val="Table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lang w:val="sr-Latn-RS"/>
              </w:rPr>
            </w:pPr>
            <w:r w:rsidRPr="38BF7B77" w:rsidR="40D04315">
              <w:rPr>
                <w:rFonts w:ascii="Times New Roman" w:hAnsi="Times New Roman" w:eastAsia="Times New Roman" w:cs="Times New Roman"/>
                <w:b w:val="1"/>
                <w:bCs w:val="1"/>
                <w:lang w:val="sr-Latn-RS"/>
              </w:rPr>
              <w:t>Datum</w:t>
            </w:r>
          </w:p>
        </w:tc>
        <w:tc>
          <w:tcPr>
            <w:tcW w:w="1152" w:type="dxa"/>
            <w:tcMar/>
          </w:tcPr>
          <w:p w:rsidRPr="00A22BAC" w:rsidR="00206E1F" w:rsidP="38BF7B77" w:rsidRDefault="003372D3" w14:paraId="3102AD42" wp14:textId="77777777">
            <w:pPr>
              <w:pStyle w:val="Table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lang w:val="sr-Latn-RS"/>
              </w:rPr>
            </w:pPr>
            <w:r w:rsidRPr="38BF7B77" w:rsidR="40D04315">
              <w:rPr>
                <w:rFonts w:ascii="Times New Roman" w:hAnsi="Times New Roman" w:eastAsia="Times New Roman" w:cs="Times New Roman"/>
                <w:b w:val="1"/>
                <w:bCs w:val="1"/>
                <w:lang w:val="sr-Latn-RS"/>
              </w:rPr>
              <w:t>Verzija</w:t>
            </w:r>
          </w:p>
        </w:tc>
        <w:tc>
          <w:tcPr>
            <w:tcW w:w="3744" w:type="dxa"/>
            <w:tcMar/>
          </w:tcPr>
          <w:p w:rsidRPr="00A22BAC" w:rsidR="00206E1F" w:rsidP="38BF7B77" w:rsidRDefault="003372D3" w14:paraId="702199EA" wp14:textId="77777777">
            <w:pPr>
              <w:pStyle w:val="Table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lang w:val="sr-Latn-RS"/>
              </w:rPr>
            </w:pPr>
            <w:r w:rsidRPr="38BF7B77" w:rsidR="40D04315">
              <w:rPr>
                <w:rFonts w:ascii="Times New Roman" w:hAnsi="Times New Roman" w:eastAsia="Times New Roman" w:cs="Times New Roman"/>
                <w:b w:val="1"/>
                <w:bCs w:val="1"/>
                <w:lang w:val="sr-Latn-RS"/>
              </w:rPr>
              <w:t>Opis</w:t>
            </w:r>
          </w:p>
        </w:tc>
        <w:tc>
          <w:tcPr>
            <w:tcW w:w="2304" w:type="dxa"/>
            <w:tcMar/>
          </w:tcPr>
          <w:p w:rsidRPr="00A22BAC" w:rsidR="00206E1F" w:rsidP="38BF7B77" w:rsidRDefault="003372D3" w14:paraId="4C320DDC" wp14:textId="77777777">
            <w:pPr>
              <w:pStyle w:val="Tabletext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lang w:val="sr-Latn-RS"/>
              </w:rPr>
            </w:pPr>
            <w:r w:rsidRPr="38BF7B77" w:rsidR="40D04315">
              <w:rPr>
                <w:rFonts w:ascii="Times New Roman" w:hAnsi="Times New Roman" w:eastAsia="Times New Roman" w:cs="Times New Roman"/>
                <w:b w:val="1"/>
                <w:bCs w:val="1"/>
                <w:lang w:val="sr-Latn-RS"/>
              </w:rPr>
              <w:t>Autor</w:t>
            </w:r>
          </w:p>
        </w:tc>
      </w:tr>
      <w:tr xmlns:wp14="http://schemas.microsoft.com/office/word/2010/wordml" w:rsidRPr="00A22BAC" w:rsidR="003372D3" w:rsidTr="38BF7B77" w14:paraId="544FB6E8" wp14:textId="77777777">
        <w:tc>
          <w:tcPr>
            <w:tcW w:w="2304" w:type="dxa"/>
            <w:tcMar/>
          </w:tcPr>
          <w:p w:rsidRPr="00A22BAC" w:rsidR="003372D3" w:rsidP="38BF7B77" w:rsidRDefault="003372D3" w14:paraId="63012FFC" wp14:textId="210DD61A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33594DEE">
              <w:rPr>
                <w:rFonts w:ascii="Times New Roman" w:hAnsi="Times New Roman" w:eastAsia="Times New Roman" w:cs="Times New Roman"/>
                <w:lang w:val="sr-Latn-RS"/>
              </w:rPr>
              <w:t>30</w:t>
            </w:r>
            <w:r w:rsidRPr="38BF7B77" w:rsidR="40D04315">
              <w:rPr>
                <w:rFonts w:ascii="Times New Roman" w:hAnsi="Times New Roman" w:eastAsia="Times New Roman" w:cs="Times New Roman"/>
                <w:lang w:val="sr-Latn-RS"/>
              </w:rPr>
              <w:t>.</w:t>
            </w:r>
            <w:r w:rsidRPr="38BF7B77" w:rsidR="2920DD5B">
              <w:rPr>
                <w:rFonts w:ascii="Times New Roman" w:hAnsi="Times New Roman" w:eastAsia="Times New Roman" w:cs="Times New Roman"/>
                <w:lang w:val="sr-Latn-RS"/>
              </w:rPr>
              <w:t>11</w:t>
            </w:r>
            <w:r w:rsidRPr="38BF7B77" w:rsidR="40D04315">
              <w:rPr>
                <w:rFonts w:ascii="Times New Roman" w:hAnsi="Times New Roman" w:eastAsia="Times New Roman" w:cs="Times New Roman"/>
                <w:lang w:val="sr-Latn-RS"/>
              </w:rPr>
              <w:t>.20</w:t>
            </w:r>
            <w:r w:rsidRPr="38BF7B77" w:rsidR="5A8345BB">
              <w:rPr>
                <w:rFonts w:ascii="Times New Roman" w:hAnsi="Times New Roman" w:eastAsia="Times New Roman" w:cs="Times New Roman"/>
                <w:lang w:val="sr-Latn-RS"/>
              </w:rPr>
              <w:t>25</w:t>
            </w:r>
          </w:p>
        </w:tc>
        <w:tc>
          <w:tcPr>
            <w:tcW w:w="1152" w:type="dxa"/>
            <w:tcMar/>
          </w:tcPr>
          <w:p w:rsidRPr="00A22BAC" w:rsidR="003372D3" w:rsidP="38BF7B77" w:rsidRDefault="003372D3" w14:paraId="4B3AA50C" wp14:textId="77777777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40D04315">
              <w:rPr>
                <w:rFonts w:ascii="Times New Roman" w:hAnsi="Times New Roman" w:eastAsia="Times New Roman" w:cs="Times New Roman"/>
                <w:lang w:val="sr-Latn-RS"/>
              </w:rPr>
              <w:t>1.0</w:t>
            </w:r>
          </w:p>
        </w:tc>
        <w:tc>
          <w:tcPr>
            <w:tcW w:w="3744" w:type="dxa"/>
            <w:tcMar/>
          </w:tcPr>
          <w:p w:rsidRPr="00A22BAC" w:rsidR="003372D3" w:rsidP="38BF7B77" w:rsidRDefault="003372D3" w14:paraId="10ED3A91" wp14:textId="0E4FF37E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70B8D827">
              <w:rPr>
                <w:rFonts w:ascii="Times New Roman" w:hAnsi="Times New Roman" w:eastAsia="Times New Roman" w:cs="Times New Roman"/>
                <w:lang w:val="sr-Latn-RS"/>
              </w:rPr>
              <w:t>Prvi</w:t>
            </w: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 xml:space="preserve"> </w:t>
            </w: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commit</w:t>
            </w:r>
          </w:p>
        </w:tc>
        <w:tc>
          <w:tcPr>
            <w:tcW w:w="2304" w:type="dxa"/>
            <w:tcMar/>
          </w:tcPr>
          <w:p w:rsidRPr="00A22BAC" w:rsidR="003372D3" w:rsidP="38BF7B77" w:rsidRDefault="003372D3" w14:paraId="52F5AC35" wp14:textId="0E9E2E94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Miloš Antić</w:t>
            </w:r>
          </w:p>
        </w:tc>
      </w:tr>
      <w:tr xmlns:wp14="http://schemas.microsoft.com/office/word/2010/wordml" w:rsidRPr="00A22BAC" w:rsidR="003372D3" w:rsidTr="38BF7B77" w14:paraId="5DAB6C7B" wp14:textId="77777777">
        <w:tc>
          <w:tcPr>
            <w:tcW w:w="2304" w:type="dxa"/>
            <w:tcMar/>
          </w:tcPr>
          <w:p w:rsidRPr="00A22BAC" w:rsidR="003372D3" w:rsidP="38BF7B77" w:rsidRDefault="003372D3" w14:paraId="02EB378F" wp14:textId="52E3BB9B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03.12.2025.</w:t>
            </w:r>
          </w:p>
        </w:tc>
        <w:tc>
          <w:tcPr>
            <w:tcW w:w="1152" w:type="dxa"/>
            <w:tcMar/>
          </w:tcPr>
          <w:p w:rsidRPr="00A22BAC" w:rsidR="003372D3" w:rsidP="38BF7B77" w:rsidRDefault="003372D3" w14:paraId="6A05A809" wp14:textId="5952F445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1.0</w:t>
            </w:r>
          </w:p>
        </w:tc>
        <w:tc>
          <w:tcPr>
            <w:tcW w:w="3744" w:type="dxa"/>
            <w:tcMar/>
          </w:tcPr>
          <w:p w:rsidRPr="00A22BAC" w:rsidR="003372D3" w:rsidP="38BF7B77" w:rsidRDefault="003372D3" w14:paraId="5A39BBE3" wp14:textId="00F3F5DE">
            <w:pPr>
              <w:pStyle w:val="Tabletext"/>
              <w:rPr>
                <w:rFonts w:ascii="Times New Roman" w:hAnsi="Times New Roman" w:eastAsia="Times New Roman" w:cs="Times New Roman"/>
                <w:lang w:val="en-U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en-US"/>
              </w:rPr>
              <w:t xml:space="preserve">Prvi </w:t>
            </w:r>
            <w:r w:rsidRPr="38BF7B77" w:rsidR="6FCD0019">
              <w:rPr>
                <w:rFonts w:ascii="Times New Roman" w:hAnsi="Times New Roman" w:eastAsia="Times New Roman" w:cs="Times New Roman"/>
                <w:lang w:val="en-US"/>
              </w:rPr>
              <w:t>modeli</w:t>
            </w:r>
          </w:p>
        </w:tc>
        <w:tc>
          <w:tcPr>
            <w:tcW w:w="2304" w:type="dxa"/>
            <w:tcMar/>
          </w:tcPr>
          <w:p w:rsidRPr="00A22BAC" w:rsidR="003372D3" w:rsidP="38BF7B77" w:rsidRDefault="003372D3" w14:paraId="41C8F396" wp14:textId="63E9AA86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Jakov Jakovljević</w:t>
            </w:r>
          </w:p>
        </w:tc>
      </w:tr>
      <w:tr xmlns:wp14="http://schemas.microsoft.com/office/word/2010/wordml" w:rsidRPr="00A22BAC" w:rsidR="003372D3" w:rsidTr="38BF7B77" w14:paraId="72A3D3EC" wp14:textId="77777777">
        <w:tc>
          <w:tcPr>
            <w:tcW w:w="2304" w:type="dxa"/>
            <w:tcMar/>
          </w:tcPr>
          <w:p w:rsidRPr="00A22BAC" w:rsidR="003372D3" w:rsidP="38BF7B77" w:rsidRDefault="003372D3" w14:paraId="0D0B940D" wp14:textId="73C72F1E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18.12.2025.</w:t>
            </w:r>
          </w:p>
        </w:tc>
        <w:tc>
          <w:tcPr>
            <w:tcW w:w="1152" w:type="dxa"/>
            <w:tcMar/>
          </w:tcPr>
          <w:p w:rsidRPr="00A22BAC" w:rsidR="003372D3" w:rsidP="38BF7B77" w:rsidRDefault="003372D3" w14:paraId="0E27B00A" wp14:textId="3F307CB6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1.0</w:t>
            </w:r>
          </w:p>
        </w:tc>
        <w:tc>
          <w:tcPr>
            <w:tcW w:w="3744" w:type="dxa"/>
            <w:tcMar/>
          </w:tcPr>
          <w:p w:rsidRPr="00A22BAC" w:rsidR="003372D3" w:rsidP="38BF7B77" w:rsidRDefault="003372D3" w14:paraId="60061E4C" wp14:textId="54488872">
            <w:pPr>
              <w:pStyle w:val="Tabletext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 xml:space="preserve">Dodati kontroleri i </w:t>
            </w:r>
            <w:r w:rsidRPr="38BF7B77" w:rsidR="6FCD00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>sredjeni</w:t>
            </w:r>
            <w:r w:rsidRPr="38BF7B77" w:rsidR="6FCD00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 xml:space="preserve"> modeli</w:t>
            </w:r>
          </w:p>
        </w:tc>
        <w:tc>
          <w:tcPr>
            <w:tcW w:w="2304" w:type="dxa"/>
            <w:tcMar/>
          </w:tcPr>
          <w:p w:rsidRPr="00A22BAC" w:rsidR="003372D3" w:rsidP="38BF7B77" w:rsidRDefault="003372D3" w14:paraId="44EAFD9C" wp14:textId="7678CA9C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Jakov Jakovljević</w:t>
            </w:r>
          </w:p>
        </w:tc>
      </w:tr>
      <w:tr xmlns:wp14="http://schemas.microsoft.com/office/word/2010/wordml" w:rsidRPr="00A22BAC" w:rsidR="003372D3" w:rsidTr="38BF7B77" w14:paraId="4B94D5A5" wp14:textId="77777777">
        <w:tc>
          <w:tcPr>
            <w:tcW w:w="2304" w:type="dxa"/>
            <w:tcMar/>
          </w:tcPr>
          <w:p w:rsidRPr="00A22BAC" w:rsidR="003372D3" w:rsidP="38BF7B77" w:rsidRDefault="003372D3" w14:paraId="3DEEC669" wp14:textId="1B39C2F6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19.12.2025.</w:t>
            </w:r>
          </w:p>
        </w:tc>
        <w:tc>
          <w:tcPr>
            <w:tcW w:w="1152" w:type="dxa"/>
            <w:tcMar/>
          </w:tcPr>
          <w:p w:rsidRPr="00A22BAC" w:rsidR="003372D3" w:rsidP="38BF7B77" w:rsidRDefault="003372D3" w14:paraId="3656B9AB" wp14:textId="60019B7F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1.0</w:t>
            </w:r>
          </w:p>
        </w:tc>
        <w:tc>
          <w:tcPr>
            <w:tcW w:w="3744" w:type="dxa"/>
            <w:tcMar/>
          </w:tcPr>
          <w:p w:rsidRPr="00A22BAC" w:rsidR="003372D3" w:rsidP="38BF7B77" w:rsidRDefault="003372D3" w14:paraId="45FB0818" wp14:textId="1830AA5D">
            <w:pPr>
              <w:pStyle w:val="Tabletext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>Autentifikacija</w:t>
            </w:r>
            <w:r w:rsidRPr="38BF7B77" w:rsidR="6FCD00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 xml:space="preserve"> korisnika</w:t>
            </w:r>
          </w:p>
        </w:tc>
        <w:tc>
          <w:tcPr>
            <w:tcW w:w="2304" w:type="dxa"/>
            <w:tcMar/>
          </w:tcPr>
          <w:p w:rsidRPr="00A22BAC" w:rsidR="003372D3" w:rsidP="38BF7B77" w:rsidRDefault="003372D3" w14:paraId="049F31CB" wp14:textId="55C775F6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Jakov Jakovljević</w:t>
            </w:r>
          </w:p>
        </w:tc>
      </w:tr>
      <w:tr w:rsidR="38BF7B77" w:rsidTr="38BF7B77" w14:paraId="6ACB1E76">
        <w:trPr>
          <w:trHeight w:val="300"/>
        </w:trPr>
        <w:tc>
          <w:tcPr>
            <w:tcW w:w="2304" w:type="dxa"/>
            <w:tcMar/>
          </w:tcPr>
          <w:p w:rsidR="6FCD0019" w:rsidP="38BF7B77" w:rsidRDefault="6FCD0019" w14:paraId="3F9CDC8B" w14:textId="68524042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25.12.2025.</w:t>
            </w:r>
          </w:p>
        </w:tc>
        <w:tc>
          <w:tcPr>
            <w:tcW w:w="1152" w:type="dxa"/>
            <w:tcMar/>
          </w:tcPr>
          <w:p w:rsidR="6FCD0019" w:rsidP="38BF7B77" w:rsidRDefault="6FCD0019" w14:paraId="66AF546D" w14:textId="3EE63E83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1.0</w:t>
            </w:r>
          </w:p>
        </w:tc>
        <w:tc>
          <w:tcPr>
            <w:tcW w:w="3744" w:type="dxa"/>
            <w:tcMar/>
          </w:tcPr>
          <w:p w:rsidR="6FCD0019" w:rsidP="38BF7B77" w:rsidRDefault="6FCD0019" w14:paraId="1FC648D1" w14:textId="5F3A7CEB">
            <w:pPr>
              <w:pStyle w:val="Tabletex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>Update</w:t>
            </w:r>
            <w:r w:rsidRPr="38BF7B77" w:rsidR="6FCD00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 xml:space="preserve"> modeli</w:t>
            </w:r>
          </w:p>
        </w:tc>
        <w:tc>
          <w:tcPr>
            <w:tcW w:w="2304" w:type="dxa"/>
            <w:tcMar/>
          </w:tcPr>
          <w:p w:rsidR="6FCD0019" w:rsidP="38BF7B77" w:rsidRDefault="6FCD0019" w14:paraId="7E3ED647" w14:textId="2F4A6F48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Miloš Antić</w:t>
            </w:r>
          </w:p>
        </w:tc>
      </w:tr>
      <w:tr w:rsidR="38BF7B77" w:rsidTr="38BF7B77" w14:paraId="1C8C99E4">
        <w:trPr>
          <w:trHeight w:val="300"/>
        </w:trPr>
        <w:tc>
          <w:tcPr>
            <w:tcW w:w="2304" w:type="dxa"/>
            <w:tcMar/>
          </w:tcPr>
          <w:p w:rsidR="6FCD0019" w:rsidP="38BF7B77" w:rsidRDefault="6FCD0019" w14:paraId="62F28E70" w14:textId="4D9F623C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02.01.2026.</w:t>
            </w:r>
          </w:p>
        </w:tc>
        <w:tc>
          <w:tcPr>
            <w:tcW w:w="1152" w:type="dxa"/>
            <w:tcMar/>
          </w:tcPr>
          <w:p w:rsidR="6FCD0019" w:rsidP="38BF7B77" w:rsidRDefault="6FCD0019" w14:paraId="58754F1E" w14:textId="4AEC30FF">
            <w:pPr>
              <w:pStyle w:val="Tabletex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1.0</w:t>
            </w:r>
          </w:p>
        </w:tc>
        <w:tc>
          <w:tcPr>
            <w:tcW w:w="3744" w:type="dxa"/>
            <w:tcMar/>
          </w:tcPr>
          <w:p w:rsidR="3CE4FCDC" w:rsidP="38BF7B77" w:rsidRDefault="3CE4FCDC" w14:paraId="4C2B331B" w14:textId="328C8F25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</w:pPr>
            <w:r w:rsidRPr="38BF7B77" w:rsidR="3CE4FC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>Radjeno</w:t>
            </w:r>
            <w:r w:rsidRPr="38BF7B77" w:rsidR="3CE4FC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 xml:space="preserve"> na </w:t>
            </w:r>
            <w:r w:rsidRPr="38BF7B77" w:rsidR="3CE4FC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>backend</w:t>
            </w:r>
            <w:r w:rsidRPr="38BF7B77" w:rsidR="3CE4FC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 xml:space="preserve">-u i </w:t>
            </w:r>
            <w:r w:rsidRPr="38BF7B77" w:rsidR="3CE4FC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>frontend</w:t>
            </w:r>
            <w:r w:rsidRPr="38BF7B77" w:rsidR="3CE4FC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92A2E"/>
                <w:sz w:val="20"/>
                <w:szCs w:val="20"/>
                <w:lang w:val="sr-Latn-RS"/>
              </w:rPr>
              <w:t>-u</w:t>
            </w:r>
          </w:p>
        </w:tc>
        <w:tc>
          <w:tcPr>
            <w:tcW w:w="2304" w:type="dxa"/>
            <w:tcMar/>
          </w:tcPr>
          <w:p w:rsidR="6FCD0019" w:rsidP="38BF7B77" w:rsidRDefault="6FCD0019" w14:paraId="3CE98B9D" w14:textId="150A9254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FCD0019">
              <w:rPr>
                <w:rFonts w:ascii="Times New Roman" w:hAnsi="Times New Roman" w:eastAsia="Times New Roman" w:cs="Times New Roman"/>
                <w:lang w:val="sr-Latn-RS"/>
              </w:rPr>
              <w:t>Miloš Antić</w:t>
            </w:r>
          </w:p>
        </w:tc>
      </w:tr>
    </w:tbl>
    <w:p xmlns:wp14="http://schemas.microsoft.com/office/word/2010/wordml" w:rsidRPr="00A22BAC" w:rsidR="00206E1F" w:rsidP="38BF7B77" w:rsidRDefault="00206E1F" w14:paraId="53128261" wp14:textId="77777777">
      <w:pPr>
        <w:rPr>
          <w:rFonts w:ascii="Times New Roman" w:hAnsi="Times New Roman" w:eastAsia="Times New Roman" w:cs="Times New Roman"/>
          <w:lang w:val="sr-Latn-RS"/>
        </w:rPr>
      </w:pPr>
    </w:p>
    <w:p xmlns:wp14="http://schemas.microsoft.com/office/word/2010/wordml" w:rsidRPr="00A22BAC" w:rsidR="00206E1F" w:rsidP="38BF7B77" w:rsidRDefault="00206E1F" w14:paraId="414DD773" wp14:textId="77777777">
      <w:pPr>
        <w:pStyle w:val="Title"/>
        <w:rPr>
          <w:rFonts w:ascii="Times New Roman" w:hAnsi="Times New Roman" w:eastAsia="Times New Roman" w:cs="Times New Roman"/>
          <w:lang w:val="sr-Latn-RS"/>
        </w:rPr>
      </w:pPr>
      <w:r w:rsidRPr="38BF7B77">
        <w:rPr>
          <w:rFonts w:ascii="Times New Roman" w:hAnsi="Times New Roman" w:eastAsia="Times New Roman" w:cs="Times New Roman"/>
          <w:lang w:val="sr-Latn-RS"/>
        </w:rPr>
        <w:br w:type="page"/>
      </w:r>
      <w:r w:rsidRPr="38BF7B77" w:rsidR="40D04315">
        <w:rPr>
          <w:rFonts w:ascii="Times New Roman" w:hAnsi="Times New Roman" w:eastAsia="Times New Roman" w:cs="Times New Roman"/>
          <w:lang w:val="sr-Latn-RS"/>
        </w:rPr>
        <w:t>Sadržaj</w:t>
      </w:r>
    </w:p>
    <w:p xmlns:wp14="http://schemas.microsoft.com/office/word/2010/wordml" w:rsidRPr="00A22BAC" w:rsidR="00AD17B6" w:rsidP="38BF7B77" w:rsidRDefault="00206E1F" w14:paraId="45ACB46B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38BF7B77">
        <w:rPr>
          <w:b w:val="1"/>
          <w:bCs w:val="1"/>
          <w:lang w:val="sr-Latn-RS"/>
        </w:rPr>
        <w:fldChar w:fldCharType="begin"/>
      </w:r>
      <w:r w:rsidRPr="38BF7B77">
        <w:rPr>
          <w:b w:val="1"/>
          <w:bCs w:val="1"/>
          <w:lang w:val="sr-Latn-RS"/>
        </w:rPr>
        <w:instrText xml:space="preserve"> TOC \o "1-3" </w:instrText>
      </w:r>
      <w:r w:rsidRPr="38BF7B77">
        <w:rPr>
          <w:b w:val="1"/>
          <w:bCs w:val="1"/>
          <w:lang w:val="sr-Latn-RS"/>
        </w:rPr>
        <w:fldChar w:fldCharType="separate"/>
      </w:r>
      <w:r w:rsidRPr="00A22BAC" w:rsidR="48A93F0D">
        <w:rPr>
          <w:lang w:val="sr-Latn-RS"/>
        </w:rPr>
        <w:t>1.</w:t>
      </w:r>
      <w:r w:rsidRPr="00A22BAC" w:rsidR="00AD17B6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Cilj dokumenta</w:t>
      </w:r>
      <w:r w:rsidRPr="00A22BAC" w:rsidR="00AD17B6">
        <w:rPr>
          <w:lang w:val="sr-Latn-RS"/>
        </w:rPr>
        <w:tab/>
      </w:r>
      <w:r w:rsidRPr="00A22BAC" w:rsidR="00AD17B6">
        <w:rPr>
          <w:lang w:val="sr-Latn-RS"/>
        </w:rPr>
        <w:fldChar w:fldCharType="begin"/>
      </w:r>
      <w:r w:rsidRPr="00A22BAC" w:rsidR="00AD17B6">
        <w:rPr>
          <w:lang w:val="sr-Latn-RS"/>
        </w:rPr>
        <w:instrText xml:space="preserve"> PAGEREF _Toc161771491 \h </w:instrText>
      </w:r>
      <w:r w:rsidRPr="00A22BAC" w:rsidR="00AD17B6">
        <w:rPr>
          <w:lang w:val="sr-Latn-RS"/>
        </w:rPr>
      </w:r>
      <w:r w:rsidRPr="00A22BAC" w:rsidR="00AD17B6">
        <w:rPr>
          <w:lang w:val="sr-Latn-RS"/>
        </w:rPr>
        <w:fldChar w:fldCharType="separate"/>
      </w:r>
      <w:r w:rsidRPr="00A22BAC" w:rsidR="48A93F0D">
        <w:rPr>
          <w:lang w:val="sr-Latn-RS"/>
        </w:rPr>
        <w:t>5</w:t>
      </w:r>
      <w:r w:rsidRPr="00A22BAC" w:rsidR="00AD17B6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3758FDDE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2.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Opseg dokumenta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443398AE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3.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Reference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298369CE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4.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Pozicioniranje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526EBC55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4.1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Poslovne mogućnosti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3A80A365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4.2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Postavka problema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5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7C2811FE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4.3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Postavka pozicije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2E3297C4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5.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Opis korisnika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3780DB03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5.1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Opis potencijalnog tržišta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_Toc161771499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39B73EC0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5.2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Profili korisnika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6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4FB2E02F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5.3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Opis okruženja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_Toc161771501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7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6E5D999A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5.4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Osnovne potrebe korisnika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7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2780F11C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5.5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Alternative i konkurencija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7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759A7AA1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6.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Opis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8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5888EF89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6.1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Perspektiva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8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6B8E25FF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6.2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Pregled mogućnosti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8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154C4A27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6.3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Pretpostavke i zavisnosti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9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0D277FB4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6.4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Cena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9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529460BA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6.5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Licenciranje i instalacija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_Toc161771509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9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1F8D1793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7.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Funkcionalni zahtevi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0E8C51ED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7.1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Prijavljivanje na sistem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_Toc161771511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5D70C38F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7.2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Unos, prikaz i ažuriranje osnovnih podataka o laboratoriji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5AA15A2B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7.3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Kreiranje, arhiviranje i brisanje članova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0A09F017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7.4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Unos, prikaz i ažuriranje podataka o članovima laboratorije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5CDDAD8D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7.5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Unos, prikaz i ažuriranje o podataka o objavljenim publikacijama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76E4136D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7.6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Kreiranje projekta i dodela vođe projekta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3E734126" wp14:textId="77777777">
      <w:pPr>
        <w:pStyle w:val="TOC2"/>
        <w:tabs>
          <w:tab w:val="left" w:pos="1000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7.7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Unos, prikaz i ažuriranje podataka o projektima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0AD7976A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8.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Ograničenja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217F1776" wp14:textId="77777777">
      <w:pPr>
        <w:pStyle w:val="TOC1"/>
        <w:tabs>
          <w:tab w:val="left" w:pos="432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9.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Zahtevi u pogledu kvaliteta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_Toc161771519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10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0030208A" wp14:textId="77777777">
      <w:pPr>
        <w:pStyle w:val="TOC1"/>
        <w:tabs>
          <w:tab w:val="left" w:pos="426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10.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Prioritet funkcionalnosti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6E9F7186" wp14:textId="77777777">
      <w:pPr>
        <w:pStyle w:val="TOC1"/>
        <w:tabs>
          <w:tab w:val="left" w:pos="426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11.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Nefunkcionalni zahtevi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_Toc161771521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75378785" wp14:textId="77777777">
      <w:pPr>
        <w:pStyle w:val="TOC2"/>
        <w:tabs>
          <w:tab w:val="left" w:pos="993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11.1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Zahtevi u pogledu standardizacije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_Toc161771522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64E9F7B3" wp14:textId="77777777">
      <w:pPr>
        <w:pStyle w:val="TOC2"/>
        <w:tabs>
          <w:tab w:val="left" w:pos="993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11.2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Sistemski zahtevi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_Toc161771523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66A6A0D6" wp14:textId="77777777">
      <w:pPr>
        <w:pStyle w:val="TOC2"/>
        <w:tabs>
          <w:tab w:val="left" w:pos="993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11.3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Zahtevi u pogledu performansi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_Toc161771524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3024BC07" wp14:textId="77777777">
      <w:pPr>
        <w:pStyle w:val="TOC2"/>
        <w:tabs>
          <w:tab w:val="left" w:pos="993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11.4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Zahtevi u pogledu okruženja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_Toc161771525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2E6F6D2F" wp14:textId="77777777">
      <w:pPr>
        <w:pStyle w:val="TOC1"/>
        <w:tabs>
          <w:tab w:val="left" w:pos="426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12.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Dokumentacija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_Toc161771526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124077D6" wp14:textId="77777777">
      <w:pPr>
        <w:pStyle w:val="TOC2"/>
        <w:tabs>
          <w:tab w:val="left" w:pos="993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12.1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Korisničko uputstvo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_Toc161771527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11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3CCC9D45" wp14:textId="77777777">
      <w:pPr>
        <w:pStyle w:val="TOC2"/>
        <w:tabs>
          <w:tab w:val="left" w:pos="993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12.2</w:t>
      </w:r>
      <w:r w:rsidRPr="00A22BAC">
        <w:rPr>
          <w:sz w:val="24"/>
          <w:szCs w:val="24"/>
          <w:lang w:val="sr-Latn-RS"/>
        </w:rPr>
        <w:tab/>
      </w:r>
      <w:r w:rsidRPr="38BF7B77" w:rsidR="48A93F0D">
        <w:rPr>
          <w:i w:val="1"/>
          <w:iCs w:val="1"/>
          <w:lang w:val="sr-Latn-RS"/>
        </w:rPr>
        <w:t>Online</w:t>
      </w:r>
      <w:r w:rsidRPr="00A22BAC" w:rsidR="48A93F0D">
        <w:rPr>
          <w:lang w:val="sr-Latn-RS"/>
        </w:rPr>
        <w:t xml:space="preserve"> uputstvo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_Toc161771528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12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1D877D82" wp14:textId="77777777">
      <w:pPr>
        <w:pStyle w:val="TOC2"/>
        <w:tabs>
          <w:tab w:val="left" w:pos="993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12.3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Uputstvo za instalaciju i konfigurisanje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_Toc161771529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12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AD17B6" w:rsidP="38BF7B77" w:rsidRDefault="00AD17B6" w14:paraId="36FD8F32" wp14:textId="77777777">
      <w:pPr>
        <w:pStyle w:val="TOC2"/>
        <w:tabs>
          <w:tab w:val="left" w:pos="993"/>
        </w:tabs>
        <w:rPr>
          <w:rFonts w:ascii="Times New Roman" w:hAnsi="Times New Roman" w:eastAsia="Times New Roman" w:cs="Times New Roman"/>
          <w:sz w:val="24"/>
          <w:szCs w:val="24"/>
          <w:lang w:val="sr-Latn-RS"/>
        </w:rPr>
      </w:pPr>
      <w:r w:rsidRPr="00A22BAC" w:rsidR="48A93F0D">
        <w:rPr>
          <w:lang w:val="sr-Latn-RS"/>
        </w:rPr>
        <w:t>12.4</w:t>
      </w:r>
      <w:r w:rsidRPr="00A22BAC">
        <w:rPr>
          <w:sz w:val="24"/>
          <w:szCs w:val="24"/>
          <w:lang w:val="sr-Latn-RS"/>
        </w:rPr>
        <w:tab/>
      </w:r>
      <w:r w:rsidRPr="00A22BAC" w:rsidR="48A93F0D">
        <w:rPr>
          <w:lang w:val="sr-Latn-RS"/>
        </w:rPr>
        <w:t>Pakovanje proizvoda</w:t>
      </w:r>
      <w:r w:rsidRPr="00A22BAC">
        <w:rPr>
          <w:lang w:val="sr-Latn-RS"/>
        </w:rPr>
        <w:tab/>
      </w:r>
      <w:r w:rsidRPr="00A22BAC">
        <w:rPr>
          <w:lang w:val="sr-Latn-RS"/>
        </w:rPr>
        <w:fldChar w:fldCharType="begin"/>
      </w:r>
      <w:r w:rsidRPr="00A22BAC">
        <w:rPr>
          <w:lang w:val="sr-Latn-RS"/>
        </w:rPr>
        <w:instrText xml:space="preserve"> PAGEREF _Toc161771530 \h </w:instrText>
      </w:r>
      <w:r w:rsidRPr="00A22BAC">
        <w:rPr>
          <w:lang w:val="sr-Latn-RS"/>
        </w:rPr>
      </w:r>
      <w:r w:rsidRPr="00A22BAC">
        <w:rPr>
          <w:lang w:val="sr-Latn-RS"/>
        </w:rPr>
        <w:fldChar w:fldCharType="separate"/>
      </w:r>
      <w:r w:rsidRPr="00A22BAC" w:rsidR="48A93F0D">
        <w:rPr>
          <w:lang w:val="sr-Latn-RS"/>
        </w:rPr>
        <w:t>12</w:t>
      </w:r>
      <w:r w:rsidRPr="00A22BAC">
        <w:rPr>
          <w:lang w:val="sr-Latn-RS"/>
        </w:rPr>
        <w:fldChar w:fldCharType="end"/>
      </w:r>
    </w:p>
    <w:p xmlns:wp14="http://schemas.microsoft.com/office/word/2010/wordml" w:rsidRPr="00A22BAC" w:rsidR="00206E1F" w:rsidP="38BF7B77" w:rsidRDefault="00206E1F" w14:paraId="3ED8AF3C" wp14:textId="77777777">
      <w:pPr>
        <w:pStyle w:val="Title"/>
        <w:tabs>
          <w:tab w:val="left" w:pos="540"/>
        </w:tabs>
        <w:rPr>
          <w:rFonts w:ascii="Times New Roman" w:hAnsi="Times New Roman" w:eastAsia="Times New Roman" w:cs="Times New Roman"/>
          <w:lang w:val="sr-Latn-RS"/>
        </w:rPr>
      </w:pPr>
      <w:r w:rsidRPr="38BF7B77">
        <w:rPr>
          <w:rFonts w:ascii="Times New Roman" w:hAnsi="Times New Roman"/>
          <w:b w:val="0"/>
          <w:bCs w:val="0"/>
          <w:sz w:val="20"/>
          <w:szCs w:val="20"/>
          <w:lang w:val="sr-Latn-RS"/>
        </w:rPr>
        <w:fldChar w:fldCharType="end"/>
      </w:r>
      <w:r w:rsidRPr="38BF7B77">
        <w:rPr>
          <w:rFonts w:ascii="Times New Roman" w:hAnsi="Times New Roman" w:eastAsia="Times New Roman" w:cs="Times New Roman"/>
          <w:lang w:val="sr-Latn-RS"/>
        </w:rPr>
        <w:br w:type="page"/>
      </w:r>
      <w:r w:rsidRPr="38BF7B77" w:rsidR="40D04315">
        <w:rPr>
          <w:rFonts w:ascii="Times New Roman" w:hAnsi="Times New Roman" w:eastAsia="Times New Roman" w:cs="Times New Roman"/>
          <w:lang w:val="sr-Latn-RS"/>
        </w:rPr>
        <w:t>Vizija sistema</w:t>
      </w:r>
    </w:p>
    <w:p xmlns:wp14="http://schemas.microsoft.com/office/word/2010/wordml" w:rsidRPr="00A22BAC" w:rsidR="00206E1F" w:rsidP="38BF7B77" w:rsidRDefault="003372D3" w14:paraId="362FD78F" wp14:textId="77777777">
      <w:pPr>
        <w:pStyle w:val="Heading1"/>
        <w:rPr>
          <w:rFonts w:ascii="Times New Roman" w:hAnsi="Times New Roman" w:eastAsia="Times New Roman" w:cs="Times New Roman"/>
          <w:lang w:val="sr-Latn-RS"/>
        </w:rPr>
      </w:pPr>
      <w:bookmarkStart w:name="_Toc161771491" w:id="0"/>
      <w:r w:rsidRPr="38BF7B77" w:rsidR="40D04315">
        <w:rPr>
          <w:rFonts w:ascii="Times New Roman" w:hAnsi="Times New Roman" w:eastAsia="Times New Roman" w:cs="Times New Roman"/>
          <w:lang w:val="sr-Latn-RS"/>
        </w:rPr>
        <w:t>Cilj</w:t>
      </w:r>
      <w:r w:rsidRPr="38BF7B77" w:rsidR="7C713D21">
        <w:rPr>
          <w:rFonts w:ascii="Times New Roman" w:hAnsi="Times New Roman" w:eastAsia="Times New Roman" w:cs="Times New Roman"/>
          <w:lang w:val="sr-Latn-RS"/>
        </w:rPr>
        <w:t xml:space="preserve"> dokumenta</w:t>
      </w:r>
      <w:bookmarkEnd w:id="0"/>
    </w:p>
    <w:p xmlns:wp14="http://schemas.microsoft.com/office/word/2010/wordml" w:rsidR="00206E1F" w:rsidP="38BF7B77" w:rsidRDefault="00E5107E" w14:paraId="61D74E43" wp14:textId="09D6B090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73AB4184">
        <w:rPr>
          <w:rFonts w:ascii="Times New Roman" w:hAnsi="Times New Roman" w:eastAsia="Times New Roman" w:cs="Times New Roman"/>
          <w:lang w:val="sr-Latn-RS"/>
        </w:rPr>
        <w:t xml:space="preserve">Svrha </w:t>
      </w:r>
      <w:r w:rsidRPr="38BF7B77" w:rsidR="643B7719">
        <w:rPr>
          <w:rFonts w:ascii="Times New Roman" w:hAnsi="Times New Roman" w:eastAsia="Times New Roman" w:cs="Times New Roman"/>
          <w:lang w:val="sr-Latn-RS"/>
        </w:rPr>
        <w:t xml:space="preserve">ovog dokumenta je </w:t>
      </w:r>
      <w:r w:rsidRPr="38BF7B77" w:rsidR="73AB4184">
        <w:rPr>
          <w:rFonts w:ascii="Times New Roman" w:hAnsi="Times New Roman" w:eastAsia="Times New Roman" w:cs="Times New Roman"/>
          <w:lang w:val="sr-Latn-RS"/>
        </w:rPr>
        <w:t xml:space="preserve">opis </w:t>
      </w:r>
      <w:r w:rsidRPr="38BF7B77" w:rsidR="643B7719">
        <w:rPr>
          <w:rFonts w:ascii="Times New Roman" w:hAnsi="Times New Roman" w:eastAsia="Times New Roman" w:cs="Times New Roman"/>
          <w:lang w:val="sr-Latn-RS"/>
        </w:rPr>
        <w:t xml:space="preserve">zahteva </w:t>
      </w:r>
      <w:r w:rsidRPr="38BF7B77" w:rsidR="00573CF3">
        <w:rPr>
          <w:rFonts w:ascii="Times New Roman" w:hAnsi="Times New Roman" w:eastAsia="Times New Roman" w:cs="Times New Roman"/>
          <w:lang w:val="sr-Latn-RS"/>
        </w:rPr>
        <w:t xml:space="preserve">i karakteristike </w:t>
      </w:r>
      <w:r w:rsidRPr="38BF7B77" w:rsidR="4A71B70E">
        <w:rPr>
          <w:rFonts w:ascii="Times New Roman" w:hAnsi="Times New Roman" w:eastAsia="Times New Roman" w:cs="Times New Roman"/>
          <w:lang w:val="sr-Latn-RS"/>
        </w:rPr>
        <w:t>NearYou</w:t>
      </w:r>
      <w:r w:rsidRPr="38BF7B77" w:rsidR="00573CF3">
        <w:rPr>
          <w:rFonts w:ascii="Times New Roman" w:hAnsi="Times New Roman" w:eastAsia="Times New Roman" w:cs="Times New Roman"/>
          <w:lang w:val="sr-Latn-RS"/>
        </w:rPr>
        <w:t xml:space="preserve"> </w:t>
      </w:r>
      <w:r w:rsidRPr="38BF7B77" w:rsidR="00573CF3">
        <w:rPr>
          <w:rFonts w:ascii="Times New Roman" w:hAnsi="Times New Roman" w:eastAsia="Times New Roman" w:cs="Times New Roman"/>
          <w:lang w:val="sr-Latn-RS"/>
        </w:rPr>
        <w:t xml:space="preserve">portala </w:t>
      </w:r>
      <w:r w:rsidRPr="38BF7B77" w:rsidR="00573CF3">
        <w:rPr>
          <w:rFonts w:ascii="Times New Roman" w:hAnsi="Times New Roman" w:eastAsia="Times New Roman" w:cs="Times New Roman"/>
          <w:lang w:val="sr-Latn-RS"/>
        </w:rPr>
        <w:t xml:space="preserve">na visokom nivou </w:t>
      </w:r>
      <w:r w:rsidRPr="38BF7B77" w:rsidR="00573CF3">
        <w:rPr>
          <w:rFonts w:ascii="Times New Roman" w:hAnsi="Times New Roman" w:eastAsia="Times New Roman" w:cs="Times New Roman"/>
          <w:lang w:val="sr-Latn-RS"/>
        </w:rPr>
        <w:t xml:space="preserve">na osnovu </w:t>
      </w:r>
      <w:r w:rsidRPr="38BF7B77" w:rsidR="00573CF3">
        <w:rPr>
          <w:rFonts w:ascii="Times New Roman" w:hAnsi="Times New Roman" w:eastAsia="Times New Roman" w:cs="Times New Roman"/>
          <w:lang w:val="sr-Latn-RS"/>
        </w:rPr>
        <w:t>prikupl</w:t>
      </w:r>
      <w:r w:rsidRPr="38BF7B77" w:rsidR="00573CF3">
        <w:rPr>
          <w:rFonts w:ascii="Times New Roman" w:hAnsi="Times New Roman" w:eastAsia="Times New Roman" w:cs="Times New Roman"/>
          <w:lang w:val="sr-Latn-RS"/>
        </w:rPr>
        <w:t xml:space="preserve">jenih i </w:t>
      </w:r>
      <w:r w:rsidRPr="38BF7B77" w:rsidR="73AB4184">
        <w:rPr>
          <w:rFonts w:ascii="Times New Roman" w:hAnsi="Times New Roman" w:eastAsia="Times New Roman" w:cs="Times New Roman"/>
          <w:lang w:val="sr-Latn-RS"/>
        </w:rPr>
        <w:t>analizira</w:t>
      </w:r>
      <w:r w:rsidRPr="38BF7B77" w:rsidR="00573CF3">
        <w:rPr>
          <w:rFonts w:ascii="Times New Roman" w:hAnsi="Times New Roman" w:eastAsia="Times New Roman" w:cs="Times New Roman"/>
          <w:lang w:val="sr-Latn-RS"/>
        </w:rPr>
        <w:t>nih</w:t>
      </w:r>
      <w:r w:rsidRPr="38BF7B77" w:rsidR="73AB4184">
        <w:rPr>
          <w:rFonts w:ascii="Times New Roman" w:hAnsi="Times New Roman" w:eastAsia="Times New Roman" w:cs="Times New Roman"/>
          <w:lang w:val="sr-Latn-RS"/>
        </w:rPr>
        <w:t xml:space="preserve"> </w:t>
      </w:r>
      <w:r w:rsidRPr="38BF7B77" w:rsidR="00573CF3">
        <w:rPr>
          <w:rFonts w:ascii="Times New Roman" w:hAnsi="Times New Roman" w:eastAsia="Times New Roman" w:cs="Times New Roman"/>
          <w:lang w:val="sr-Latn-RS"/>
        </w:rPr>
        <w:t>potreba</w:t>
      </w:r>
      <w:r w:rsidRPr="38BF7B77" w:rsidR="73AB4184">
        <w:rPr>
          <w:rFonts w:ascii="Times New Roman" w:hAnsi="Times New Roman" w:eastAsia="Times New Roman" w:cs="Times New Roman"/>
          <w:lang w:val="sr-Latn-RS"/>
        </w:rPr>
        <w:t xml:space="preserve"> </w:t>
      </w:r>
      <w:r w:rsidRPr="38BF7B77" w:rsidR="643B7719">
        <w:rPr>
          <w:rFonts w:ascii="Times New Roman" w:hAnsi="Times New Roman" w:eastAsia="Times New Roman" w:cs="Times New Roman"/>
          <w:lang w:val="sr-Latn-RS"/>
        </w:rPr>
        <w:t>krajnjih korisnika</w:t>
      </w:r>
      <w:r w:rsidRPr="38BF7B77" w:rsidR="25AD0B16">
        <w:rPr>
          <w:rFonts w:ascii="Times New Roman" w:hAnsi="Times New Roman" w:eastAsia="Times New Roman" w:cs="Times New Roman"/>
          <w:lang w:val="sr-Latn-RS"/>
        </w:rPr>
        <w:t xml:space="preserve"> i drugih zainteresovanih strana, kao i </w:t>
      </w:r>
      <w:r w:rsidRPr="38BF7B77" w:rsidR="24D9DA7A">
        <w:rPr>
          <w:rFonts w:ascii="Times New Roman" w:hAnsi="Times New Roman" w:eastAsia="Times New Roman" w:cs="Times New Roman"/>
          <w:lang w:val="sr-Latn-RS"/>
        </w:rPr>
        <w:t xml:space="preserve">razloga koji su izazvali nastanak ovih </w:t>
      </w:r>
      <w:r w:rsidRPr="38BF7B77" w:rsidR="74D1C6DA">
        <w:rPr>
          <w:rFonts w:ascii="Times New Roman" w:hAnsi="Times New Roman" w:eastAsia="Times New Roman" w:cs="Times New Roman"/>
          <w:lang w:val="sr-Latn-RS"/>
        </w:rPr>
        <w:t>potreba</w:t>
      </w:r>
      <w:r w:rsidRPr="38BF7B77" w:rsidR="643B7719">
        <w:rPr>
          <w:rFonts w:ascii="Times New Roman" w:hAnsi="Times New Roman" w:eastAsia="Times New Roman" w:cs="Times New Roman"/>
          <w:lang w:val="sr-Latn-RS"/>
        </w:rPr>
        <w:t>.</w:t>
      </w:r>
    </w:p>
    <w:p xmlns:wp14="http://schemas.microsoft.com/office/word/2010/wordml" w:rsidRPr="00A22BAC" w:rsidR="00206E1F" w:rsidP="38BF7B77" w:rsidRDefault="003372D3" w14:paraId="1AA9D462" wp14:textId="77777777">
      <w:pPr>
        <w:pStyle w:val="Heading1"/>
        <w:rPr>
          <w:rFonts w:ascii="Times New Roman" w:hAnsi="Times New Roman" w:eastAsia="Times New Roman" w:cs="Times New Roman"/>
          <w:lang w:val="sr-Latn-RS"/>
        </w:rPr>
      </w:pPr>
      <w:bookmarkStart w:name="_Toc161771492" w:id="1"/>
      <w:r w:rsidRPr="38BF7B77" w:rsidR="40D04315">
        <w:rPr>
          <w:rFonts w:ascii="Times New Roman" w:hAnsi="Times New Roman" w:eastAsia="Times New Roman" w:cs="Times New Roman"/>
        </w:rPr>
        <w:t>Opseg</w:t>
      </w:r>
      <w:r w:rsidRPr="38BF7B77" w:rsidR="7C713D21">
        <w:rPr>
          <w:rFonts w:ascii="Times New Roman" w:hAnsi="Times New Roman" w:eastAsia="Times New Roman" w:cs="Times New Roman"/>
          <w:lang w:val="sr-Latn-RS"/>
        </w:rPr>
        <w:t xml:space="preserve"> dokumenta</w:t>
      </w:r>
      <w:bookmarkEnd w:id="1"/>
    </w:p>
    <w:p xmlns:wp14="http://schemas.microsoft.com/office/word/2010/wordml" w:rsidRPr="00A22BAC" w:rsidR="00E469BC" w:rsidP="38BF7B77" w:rsidRDefault="00B849B5" w14:paraId="502AD7DA" wp14:textId="665C3B5C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643B7719">
        <w:rPr>
          <w:rFonts w:ascii="Times New Roman" w:hAnsi="Times New Roman" w:eastAsia="Times New Roman" w:cs="Times New Roman"/>
          <w:lang w:val="sr-Latn-RS"/>
        </w:rPr>
        <w:t xml:space="preserve">Dokument se odnosi na </w:t>
      </w:r>
      <w:r w:rsidRPr="38BF7B77" w:rsidR="3E78A7F4">
        <w:rPr>
          <w:rFonts w:ascii="Times New Roman" w:hAnsi="Times New Roman" w:eastAsia="Times New Roman" w:cs="Times New Roman"/>
          <w:lang w:val="sr-Latn-RS"/>
        </w:rPr>
        <w:t>NearYou</w:t>
      </w:r>
      <w:r w:rsidRPr="38BF7B77" w:rsidR="643B7719">
        <w:rPr>
          <w:rFonts w:ascii="Times New Roman" w:hAnsi="Times New Roman" w:eastAsia="Times New Roman" w:cs="Times New Roman"/>
          <w:lang w:val="sr-Latn-RS"/>
        </w:rPr>
        <w:t xml:space="preserve"> portal koji će biti razvijen od strane </w:t>
      </w:r>
      <w:r w:rsidRPr="38BF7B77" w:rsidR="725A8906">
        <w:rPr>
          <w:rFonts w:ascii="Times New Roman" w:hAnsi="Times New Roman" w:eastAsia="Times New Roman" w:cs="Times New Roman"/>
          <w:lang w:val="sr-Latn-RS"/>
        </w:rPr>
        <w:t>tima Otpisani</w:t>
      </w:r>
      <w:r w:rsidRPr="38BF7B77" w:rsidR="643B7719">
        <w:rPr>
          <w:rFonts w:ascii="Times New Roman" w:hAnsi="Times New Roman" w:eastAsia="Times New Roman" w:cs="Times New Roman"/>
          <w:lang w:val="sr-Latn-RS"/>
        </w:rPr>
        <w:t xml:space="preserve">. </w:t>
      </w:r>
      <w:r w:rsidRPr="38BF7B77" w:rsidR="71F1A84C">
        <w:rPr>
          <w:rFonts w:ascii="Times New Roman" w:hAnsi="Times New Roman" w:eastAsia="Times New Roman" w:cs="Times New Roman"/>
          <w:lang w:val="sr-Latn-RS"/>
        </w:rPr>
        <w:t>NearYou</w:t>
      </w:r>
      <w:r w:rsidRPr="38BF7B77" w:rsidR="71F1A84C">
        <w:rPr>
          <w:rFonts w:ascii="Times New Roman" w:hAnsi="Times New Roman" w:eastAsia="Times New Roman" w:cs="Times New Roman"/>
          <w:lang w:val="sr-Latn-RS"/>
        </w:rPr>
        <w:t xml:space="preserve"> u bukvalnom prevodu </w:t>
      </w:r>
      <w:r w:rsidRPr="38BF7B77" w:rsidR="3F271C30">
        <w:rPr>
          <w:rFonts w:ascii="Times New Roman" w:hAnsi="Times New Roman" w:eastAsia="Times New Roman" w:cs="Times New Roman"/>
          <w:lang w:val="sr-Latn-RS"/>
        </w:rPr>
        <w:t>“</w:t>
      </w:r>
      <w:r w:rsidRPr="38BF7B77" w:rsidR="71F1A84C">
        <w:rPr>
          <w:rFonts w:ascii="Times New Roman" w:hAnsi="Times New Roman" w:eastAsia="Times New Roman" w:cs="Times New Roman"/>
          <w:lang w:val="sr-Latn-RS"/>
        </w:rPr>
        <w:t xml:space="preserve">u </w:t>
      </w:r>
      <w:r w:rsidRPr="38BF7B77" w:rsidR="71F1A84C">
        <w:rPr>
          <w:rFonts w:ascii="Times New Roman" w:hAnsi="Times New Roman" w:eastAsia="Times New Roman" w:cs="Times New Roman"/>
          <w:lang w:val="sr-Latn-RS"/>
        </w:rPr>
        <w:t>vasoj</w:t>
      </w:r>
      <w:r w:rsidRPr="38BF7B77" w:rsidR="71F1A84C">
        <w:rPr>
          <w:rFonts w:ascii="Times New Roman" w:hAnsi="Times New Roman" w:eastAsia="Times New Roman" w:cs="Times New Roman"/>
          <w:lang w:val="sr-Latn-RS"/>
        </w:rPr>
        <w:t xml:space="preserve"> blizini</w:t>
      </w:r>
      <w:r w:rsidRPr="38BF7B77" w:rsidR="3FF091FF">
        <w:rPr>
          <w:rFonts w:ascii="Times New Roman" w:hAnsi="Times New Roman" w:eastAsia="Times New Roman" w:cs="Times New Roman"/>
          <w:lang w:val="sr-Latn-RS"/>
        </w:rPr>
        <w:t>”</w:t>
      </w:r>
      <w:r w:rsidRPr="38BF7B77" w:rsidR="71F1A84C">
        <w:rPr>
          <w:rFonts w:ascii="Times New Roman" w:hAnsi="Times New Roman" w:eastAsia="Times New Roman" w:cs="Times New Roman"/>
          <w:lang w:val="sr-Latn-RS"/>
        </w:rPr>
        <w:t>.</w:t>
      </w:r>
    </w:p>
    <w:p xmlns:wp14="http://schemas.microsoft.com/office/word/2010/wordml" w:rsidRPr="00A22BAC" w:rsidR="00DE518F" w:rsidP="38BF7B77" w:rsidRDefault="00E469BC" w14:paraId="0FB55117" wp14:textId="0466FCAA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07BA8FC8">
        <w:rPr>
          <w:rFonts w:ascii="Times New Roman" w:hAnsi="Times New Roman" w:eastAsia="Times New Roman" w:cs="Times New Roman"/>
          <w:lang w:val="sr-Latn-RS"/>
        </w:rPr>
        <w:t>NearYou</w:t>
      </w:r>
      <w:r w:rsidRPr="38BF7B77" w:rsidR="07BA8FC8">
        <w:rPr>
          <w:rFonts w:ascii="Times New Roman" w:hAnsi="Times New Roman" w:eastAsia="Times New Roman" w:cs="Times New Roman"/>
          <w:lang w:val="sr-Latn-RS"/>
        </w:rPr>
        <w:t xml:space="preserve"> </w:t>
      </w:r>
      <w:r w:rsidRPr="38BF7B77" w:rsidR="13DD4DBB">
        <w:rPr>
          <w:rFonts w:ascii="Times New Roman" w:hAnsi="Times New Roman" w:eastAsia="Times New Roman" w:cs="Times New Roman"/>
          <w:lang w:val="sr-Latn-RS"/>
        </w:rPr>
        <w:t xml:space="preserve">portal će omogućiti </w:t>
      </w:r>
      <w:r w:rsidRPr="38BF7B77" w:rsidR="1346A170">
        <w:rPr>
          <w:rFonts w:ascii="Times New Roman" w:hAnsi="Times New Roman" w:eastAsia="Times New Roman" w:cs="Times New Roman"/>
          <w:lang w:val="sr-Latn-RS"/>
        </w:rPr>
        <w:t xml:space="preserve">da ljudi dobiju brzu i efikasnu pomoć </w:t>
      </w:r>
      <w:r w:rsidRPr="38BF7B77" w:rsidR="356F8681">
        <w:rPr>
          <w:rFonts w:ascii="Times New Roman" w:hAnsi="Times New Roman" w:eastAsia="Times New Roman" w:cs="Times New Roman"/>
          <w:lang w:val="sr-Latn-RS"/>
        </w:rPr>
        <w:t>u pronala</w:t>
      </w:r>
      <w:r w:rsidRPr="38BF7B77" w:rsidR="18B1F2AB">
        <w:rPr>
          <w:rFonts w:ascii="Times New Roman" w:hAnsi="Times New Roman" w:eastAsia="Times New Roman" w:cs="Times New Roman"/>
          <w:lang w:val="sr-Latn-RS"/>
        </w:rPr>
        <w:t xml:space="preserve">ženju </w:t>
      </w:r>
      <w:r w:rsidRPr="38BF7B77" w:rsidR="6D967AEB">
        <w:rPr>
          <w:rFonts w:ascii="Times New Roman" w:hAnsi="Times New Roman" w:eastAsia="Times New Roman" w:cs="Times New Roman"/>
          <w:lang w:val="sr-Latn-RS"/>
        </w:rPr>
        <w:t>ljudi koji mogu da im obave kratkotrajne poslove</w:t>
      </w:r>
      <w:r w:rsidRPr="38BF7B77" w:rsidR="0F009762">
        <w:rPr>
          <w:rFonts w:ascii="Times New Roman" w:hAnsi="Times New Roman" w:eastAsia="Times New Roman" w:cs="Times New Roman"/>
          <w:lang w:val="sr-Latn-RS"/>
        </w:rPr>
        <w:t>.</w:t>
      </w:r>
    </w:p>
    <w:p w:rsidR="40D04315" w:rsidP="38BF7B77" w:rsidRDefault="40D04315" w14:paraId="08A586DE" w14:textId="170B6581">
      <w:pPr>
        <w:pStyle w:val="Heading1"/>
        <w:rPr>
          <w:rFonts w:ascii="Times New Roman" w:hAnsi="Times New Roman" w:eastAsia="Times New Roman" w:cs="Times New Roman"/>
          <w:lang w:val="sr-Latn-RS"/>
        </w:rPr>
      </w:pPr>
      <w:bookmarkStart w:name="_Toc161771493" w:id="2"/>
      <w:r w:rsidRPr="38BF7B77" w:rsidR="40D04315">
        <w:rPr>
          <w:rFonts w:ascii="Times New Roman" w:hAnsi="Times New Roman" w:eastAsia="Times New Roman" w:cs="Times New Roman"/>
          <w:lang w:val="sr-Latn-RS"/>
        </w:rPr>
        <w:t>Reference</w:t>
      </w:r>
      <w:bookmarkEnd w:id="2"/>
    </w:p>
    <w:p xmlns:wp14="http://schemas.microsoft.com/office/word/2010/wordml" w:rsidRPr="00A22BAC" w:rsidR="00206E1F" w:rsidP="38BF7B77" w:rsidRDefault="003372D3" w14:paraId="207EE3DF" wp14:textId="77777777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40D04315">
        <w:rPr>
          <w:rFonts w:ascii="Times New Roman" w:hAnsi="Times New Roman" w:eastAsia="Times New Roman" w:cs="Times New Roman"/>
          <w:lang w:val="sr-Latn-RS"/>
        </w:rPr>
        <w:t>Spisak korišćene literature</w:t>
      </w:r>
      <w:r w:rsidRPr="38BF7B77" w:rsidR="7ABF7A58">
        <w:rPr>
          <w:rFonts w:ascii="Times New Roman" w:hAnsi="Times New Roman" w:eastAsia="Times New Roman" w:cs="Times New Roman"/>
          <w:lang w:val="sr-Latn-RS"/>
        </w:rPr>
        <w:t>:</w:t>
      </w:r>
    </w:p>
    <w:p xmlns:wp14="http://schemas.microsoft.com/office/word/2010/wordml" w:rsidRPr="00A22BAC" w:rsidR="00DE518F" w:rsidP="38BF7B77" w:rsidRDefault="00DE518F" w14:paraId="6D446ACD" wp14:textId="3C68C68C">
      <w:pPr>
        <w:pStyle w:val="BodyText"/>
        <w:numPr>
          <w:ilvl w:val="0"/>
          <w:numId w:val="36"/>
        </w:numPr>
        <w:tabs>
          <w:tab w:val="clear" w:pos="1800"/>
          <w:tab w:val="num" w:pos="720"/>
        </w:tabs>
        <w:ind w:left="1440"/>
        <w:rPr>
          <w:rFonts w:ascii="Times New Roman" w:hAnsi="Times New Roman" w:eastAsia="Times New Roman" w:cs="Times New Roman"/>
          <w:lang w:val="sr-Latn-RS"/>
        </w:rPr>
      </w:pPr>
      <w:r w:rsidRPr="38BF7B77" w:rsidR="41B4D6C3">
        <w:rPr>
          <w:rFonts w:ascii="Times New Roman" w:hAnsi="Times New Roman" w:eastAsia="Times New Roman" w:cs="Times New Roman"/>
          <w:lang w:val="sr-Latn-RS"/>
        </w:rPr>
        <w:t>vuejs.org</w:t>
      </w:r>
    </w:p>
    <w:p w:rsidR="41B4D6C3" w:rsidP="38BF7B77" w:rsidRDefault="41B4D6C3" w14:paraId="398E738B" w14:textId="08BA4E5E">
      <w:pPr>
        <w:pStyle w:val="BodyText"/>
        <w:numPr>
          <w:ilvl w:val="0"/>
          <w:numId w:val="36"/>
        </w:numPr>
        <w:tabs>
          <w:tab w:val="clear" w:leader="none" w:pos="1800"/>
          <w:tab w:val="num" w:leader="none" w:pos="720"/>
        </w:tabs>
        <w:ind w:left="1440"/>
        <w:rPr>
          <w:rFonts w:ascii="Times New Roman" w:hAnsi="Times New Roman" w:eastAsia="Times New Roman" w:cs="Times New Roman"/>
          <w:lang w:val="sr-Latn-RS"/>
        </w:rPr>
      </w:pPr>
      <w:r w:rsidRPr="38BF7B77" w:rsidR="41B4D6C3">
        <w:rPr>
          <w:rFonts w:ascii="Times New Roman" w:hAnsi="Times New Roman" w:eastAsia="Times New Roman" w:cs="Times New Roman"/>
          <w:lang w:val="sr-Latn-RS"/>
        </w:rPr>
        <w:t>leafletjs.com</w:t>
      </w:r>
    </w:p>
    <w:p w:rsidR="41B4D6C3" w:rsidP="38BF7B77" w:rsidRDefault="41B4D6C3" w14:paraId="1BA4B843" w14:textId="4DB00380">
      <w:pPr>
        <w:pStyle w:val="BodyText"/>
        <w:numPr>
          <w:ilvl w:val="0"/>
          <w:numId w:val="36"/>
        </w:numPr>
        <w:tabs>
          <w:tab w:val="clear" w:leader="none" w:pos="1800"/>
          <w:tab w:val="num" w:leader="none" w:pos="720"/>
        </w:tabs>
        <w:ind w:left="1440"/>
        <w:rPr>
          <w:rFonts w:ascii="Times New Roman" w:hAnsi="Times New Roman" w:eastAsia="Times New Roman" w:cs="Times New Roman"/>
          <w:lang w:val="sr-Latn-RS"/>
        </w:rPr>
      </w:pPr>
      <w:r w:rsidRPr="38BF7B77" w:rsidR="41B4D6C3">
        <w:rPr>
          <w:rFonts w:ascii="Times New Roman" w:hAnsi="Times New Roman" w:eastAsia="Times New Roman" w:cs="Times New Roman"/>
          <w:lang w:val="sr-Latn-RS"/>
        </w:rPr>
        <w:t>https://learn.microsoft.com/en-us/aspnet/core/blazor</w:t>
      </w:r>
    </w:p>
    <w:p xmlns:wp14="http://schemas.microsoft.com/office/word/2010/wordml" w:rsidRPr="00A22BAC" w:rsidR="00206E1F" w:rsidP="38BF7B77" w:rsidRDefault="003372D3" w14:paraId="0AD363EE" wp14:textId="77777777">
      <w:pPr>
        <w:pStyle w:val="Heading1"/>
        <w:rPr>
          <w:rFonts w:ascii="Times New Roman" w:hAnsi="Times New Roman" w:eastAsia="Times New Roman" w:cs="Times New Roman"/>
          <w:lang w:val="sr-Latn-RS"/>
        </w:rPr>
      </w:pPr>
      <w:bookmarkStart w:name="_Toc161771494" w:id="3"/>
      <w:r w:rsidRPr="38BF7B77" w:rsidR="40D04315">
        <w:rPr>
          <w:rFonts w:ascii="Times New Roman" w:hAnsi="Times New Roman" w:eastAsia="Times New Roman" w:cs="Times New Roman"/>
          <w:lang w:val="sr-Latn-RS"/>
        </w:rPr>
        <w:t>Pozicioniranje</w:t>
      </w:r>
      <w:r w:rsidRPr="38BF7B77" w:rsidR="40D04315">
        <w:rPr>
          <w:rFonts w:ascii="Times New Roman" w:hAnsi="Times New Roman" w:eastAsia="Times New Roman" w:cs="Times New Roman"/>
          <w:lang w:val="sr-Latn-RS"/>
        </w:rPr>
        <w:t xml:space="preserve"> proizvoda</w:t>
      </w:r>
      <w:bookmarkEnd w:id="3"/>
    </w:p>
    <w:p xmlns:wp14="http://schemas.microsoft.com/office/word/2010/wordml" w:rsidRPr="00A22BAC" w:rsidR="00206E1F" w:rsidP="38BF7B77" w:rsidRDefault="003372D3" w14:paraId="6AA981CF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495" w:id="4"/>
      <w:r w:rsidRPr="38BF7B77" w:rsidR="40D04315">
        <w:rPr>
          <w:rFonts w:ascii="Times New Roman" w:hAnsi="Times New Roman" w:eastAsia="Times New Roman" w:cs="Times New Roman"/>
          <w:lang w:val="sr-Latn-RS"/>
        </w:rPr>
        <w:t>Poslovne mogućnosti</w:t>
      </w:r>
      <w:bookmarkEnd w:id="4"/>
    </w:p>
    <w:p w:rsidR="4C1BBEA6" w:rsidP="38BF7B77" w:rsidRDefault="4C1BBEA6" w14:paraId="42F92732" w14:textId="2DF4C63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4C1BBEA6">
        <w:rPr>
          <w:rFonts w:ascii="Times New Roman" w:hAnsi="Times New Roman" w:eastAsia="Times New Roman" w:cs="Times New Roman"/>
          <w:noProof w:val="0"/>
          <w:lang w:val="sr-Latn-RS"/>
        </w:rPr>
        <w:t>Ljudi često imaju potrebu za brzom i pouzdanom pomoći u obavljanju kratkotrajnih fizičkih poslova u svojoj neposrednoj okolini, poput kućnih popravki, čišćenja ili dostave, ali ne postoji jednostavan i efikasan način da pronađu dostupne osobe u blizini koje mogu brzo da preuzmu i završe takve zadatke. Istovremeno, veliki broj ljudi želi da ostvari dodatnu zaradu nudeći svoje usluge lokalno, ali nema odgovarajuću platformu putem koje bi te usluge bile jasno i lako dostupne potencijalnim korisnicima.</w:t>
      </w:r>
    </w:p>
    <w:p w:rsidR="4C1BBEA6" w:rsidP="38BF7B77" w:rsidRDefault="4C1BBEA6" w14:paraId="616BDD82" w14:textId="4BB77AF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4C1BBEA6">
        <w:rPr>
          <w:rFonts w:ascii="Times New Roman" w:hAnsi="Times New Roman" w:eastAsia="Times New Roman" w:cs="Times New Roman"/>
          <w:noProof w:val="0"/>
          <w:lang w:val="sr-Latn-RS"/>
        </w:rPr>
        <w:t>Usled ovakvog stanja, ljudi često gube značajno vreme u potrazi za pomoći ili majstorima, dok manji lokalni poslovi ostaju neobavljeni zbog nedostatka vidljivih i organizovanih ponuda. Pored toga, nepostojanje centralizovanog sistema dovodi do slabijeg poverenja među korisnicima i otežava sigurnu i efikasnu razmenu lokalnih usluga.</w:t>
      </w:r>
    </w:p>
    <w:p w:rsidR="4C1BBEA6" w:rsidP="38BF7B77" w:rsidRDefault="4C1BBEA6" w14:paraId="2A7DBFC1" w14:textId="0CC40D3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4C1BBEA6">
        <w:rPr>
          <w:rFonts w:ascii="Times New Roman" w:hAnsi="Times New Roman" w:eastAsia="Times New Roman" w:cs="Times New Roman"/>
          <w:noProof w:val="0"/>
          <w:lang w:val="sr-Latn-RS"/>
        </w:rPr>
        <w:t xml:space="preserve">Predloženo rešenje podrazumeva razvoj web aplikacije koja omogućava jednostavno i brzo povezivanje ljudi u istoj geografskoj oblasti radi obavljanja kratkotrajnih fizičkih poslova. Aplikacija će omogućiti lokalnu pretragu i oglašavanje poslova, direktnu komunikaciju između korisnika, kao i sistem ocena i recenzija radi izgradnje poverenja. Za razliku od postojećih </w:t>
      </w:r>
      <w:r w:rsidRPr="38BF7B77" w:rsidR="4C1BBEA6">
        <w:rPr>
          <w:rFonts w:ascii="Times New Roman" w:hAnsi="Times New Roman" w:eastAsia="Times New Roman" w:cs="Times New Roman"/>
          <w:noProof w:val="0"/>
          <w:lang w:val="sr-Latn-RS"/>
        </w:rPr>
        <w:t>freelance</w:t>
      </w:r>
      <w:r w:rsidRPr="38BF7B77" w:rsidR="4C1BBEA6">
        <w:rPr>
          <w:rFonts w:ascii="Times New Roman" w:hAnsi="Times New Roman" w:eastAsia="Times New Roman" w:cs="Times New Roman"/>
          <w:noProof w:val="0"/>
          <w:lang w:val="sr-Latn-RS"/>
        </w:rPr>
        <w:t xml:space="preserve"> platformi koje su prvenstveno namenjene onlajn poslovima, ovaj proizvod je fokusiran na lokalne, fizičke usluge i omogućava neposredno i efikasno povezivanje korisnika.</w:t>
      </w:r>
    </w:p>
    <w:p w:rsidR="38BF7B77" w:rsidP="38BF7B77" w:rsidRDefault="38BF7B77" w14:paraId="5453F212" w14:textId="4E2AF75E">
      <w:pPr>
        <w:pStyle w:val="BodyText"/>
        <w:rPr>
          <w:rFonts w:ascii="Times New Roman" w:hAnsi="Times New Roman" w:eastAsia="Times New Roman" w:cs="Times New Roman"/>
          <w:lang w:val="sr-Latn-RS"/>
        </w:rPr>
      </w:pPr>
    </w:p>
    <w:p xmlns:wp14="http://schemas.microsoft.com/office/word/2010/wordml" w:rsidRPr="00A22BAC" w:rsidR="00206E1F" w:rsidP="38BF7B77" w:rsidRDefault="00B849B5" w14:paraId="59F792AD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496" w:id="5"/>
      <w:r w:rsidRPr="38BF7B77" w:rsidR="643B7719">
        <w:rPr>
          <w:rFonts w:ascii="Times New Roman" w:hAnsi="Times New Roman" w:eastAsia="Times New Roman" w:cs="Times New Roman"/>
          <w:lang w:val="sr-Latn-RS"/>
        </w:rPr>
        <w:t>Postavka</w:t>
      </w:r>
      <w:r w:rsidRPr="38BF7B77" w:rsidR="1BF2E126">
        <w:rPr>
          <w:rFonts w:ascii="Times New Roman" w:hAnsi="Times New Roman" w:eastAsia="Times New Roman" w:cs="Times New Roman"/>
          <w:lang w:val="sr-Latn-RS"/>
        </w:rPr>
        <w:t xml:space="preserve"> problema</w:t>
      </w:r>
      <w:bookmarkEnd w:id="5"/>
      <w:r w:rsidRPr="38BF7B77" w:rsidR="7ABF7A58">
        <w:rPr>
          <w:rFonts w:ascii="Times New Roman" w:hAnsi="Times New Roman" w:eastAsia="Times New Roman" w:cs="Times New Roman"/>
          <w:lang w:val="sr-Latn-RS"/>
        </w:rPr>
        <w:t xml:space="preserve"> </w:t>
      </w:r>
    </w:p>
    <w:p xmlns:wp14="http://schemas.microsoft.com/office/word/2010/wordml" w:rsidRPr="00A22BAC" w:rsidR="00206E1F" w:rsidP="38BF7B77" w:rsidRDefault="00206E1F" w14:paraId="62486C05" wp14:textId="77777777">
      <w:pPr>
        <w:rPr>
          <w:rFonts w:ascii="Times New Roman" w:hAnsi="Times New Roman" w:eastAsia="Times New Roman" w:cs="Times New Roman"/>
          <w:lang w:val="sr-Latn-R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6"/>
        <w:gridCol w:w="4267"/>
      </w:tblGrid>
      <w:tr xmlns:wp14="http://schemas.microsoft.com/office/word/2010/wordml" w:rsidRPr="00A22BAC" w:rsidR="00206E1F" w:rsidTr="38BF7B77" w14:paraId="4225DD7F" wp14:textId="77777777">
        <w:tc>
          <w:tcPr>
            <w:tcW w:w="2556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P="38BF7B77" w:rsidRDefault="000817C9" w14:paraId="0ACE4A6C" wp14:textId="77777777">
            <w:pPr>
              <w:pStyle w:val="BodyText"/>
              <w:keepNext w:val="1"/>
              <w:ind w:left="72"/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</w:pPr>
            <w:r w:rsidRPr="38BF7B77" w:rsidR="5E38D6B9"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  <w:t>Problem je</w:t>
            </w:r>
          </w:p>
        </w:tc>
        <w:tc>
          <w:tcPr>
            <w:tcW w:w="4267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8BF7B77" w:rsidRDefault="00AD4051" w14:paraId="0D2668EB" wp14:textId="1958179C">
            <w:pPr>
              <w:pStyle w:val="BodyText"/>
              <w:ind w:left="0"/>
              <w:rPr>
                <w:rFonts w:ascii="Times New Roman" w:hAnsi="Times New Roman" w:eastAsia="Times New Roman" w:cs="Times New Roman"/>
                <w:noProof w:val="0"/>
                <w:lang w:val="sr-Latn-RS"/>
              </w:rPr>
            </w:pPr>
            <w:r w:rsidRPr="38BF7B77" w:rsidR="74695A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Ljudi često imaju potrebu za brzom i pouzdanom pomoći u obavljanju kratkotrajnih poslova u svojoj okolini, ali ne postoji jednostavan način da pronađu dostupne osobe u blizini koje mogu odmah da preuzmu i obave te zadatke.</w:t>
            </w:r>
          </w:p>
        </w:tc>
      </w:tr>
      <w:tr xmlns:wp14="http://schemas.microsoft.com/office/word/2010/wordml" w:rsidRPr="00A22BAC" w:rsidR="00206E1F" w:rsidTr="38BF7B77" w14:paraId="578646BC" wp14:textId="77777777">
        <w:tc>
          <w:tcPr>
            <w:tcW w:w="255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P="38BF7B77" w:rsidRDefault="000817C9" w14:paraId="37C88A2E" wp14:textId="77777777">
            <w:pPr>
              <w:pStyle w:val="BodyText"/>
              <w:keepNext w:val="1"/>
              <w:ind w:left="72"/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</w:pPr>
            <w:r w:rsidRPr="38BF7B77" w:rsidR="5E38D6B9"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  <w:t>Pogađa</w:t>
            </w:r>
          </w:p>
        </w:tc>
        <w:tc>
          <w:tcPr>
            <w:tcW w:w="4267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8BF7B77" w:rsidRDefault="00AD4051" w14:paraId="221C590E" wp14:textId="7D937BAF">
            <w:pPr>
              <w:pStyle w:val="BodyText"/>
              <w:ind w:left="0"/>
              <w:rPr>
                <w:rFonts w:ascii="Times New Roman" w:hAnsi="Times New Roman" w:eastAsia="Times New Roman" w:cs="Times New Roman"/>
                <w:sz w:val="20"/>
                <w:szCs w:val="20"/>
                <w:lang w:val="sr-Latn-RS"/>
              </w:rPr>
            </w:pPr>
            <w:r w:rsidRPr="38BF7B77" w:rsidR="728CD1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Ljude kojima je potrebna brza pomoć u okolini i one koji žele da zarade dodatni novac nudeći svoje usluge lokalno</w:t>
            </w:r>
            <w:r w:rsidRPr="38BF7B77" w:rsidR="74D1C6DA">
              <w:rPr>
                <w:rFonts w:ascii="Times New Roman" w:hAnsi="Times New Roman" w:eastAsia="Times New Roman" w:cs="Times New Roman"/>
                <w:sz w:val="20"/>
                <w:szCs w:val="20"/>
                <w:lang w:val="sr-Latn-RS"/>
              </w:rPr>
              <w:t>.</w:t>
            </w:r>
          </w:p>
        </w:tc>
      </w:tr>
      <w:tr xmlns:wp14="http://schemas.microsoft.com/office/word/2010/wordml" w:rsidRPr="00A22BAC" w:rsidR="00206E1F" w:rsidTr="38BF7B77" w14:paraId="4D730399" wp14:textId="77777777">
        <w:tc>
          <w:tcPr>
            <w:tcW w:w="255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P="38BF7B77" w:rsidRDefault="000817C9" w14:paraId="56C79025" wp14:textId="77777777">
            <w:pPr>
              <w:pStyle w:val="BodyText"/>
              <w:keepNext w:val="1"/>
              <w:ind w:left="72"/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</w:pPr>
            <w:r w:rsidRPr="38BF7B77" w:rsidR="5E38D6B9"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  <w:t>Posledice su</w:t>
            </w:r>
          </w:p>
        </w:tc>
        <w:tc>
          <w:tcPr>
            <w:tcW w:w="4267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8BF7B77" w:rsidRDefault="00AD4051" w14:paraId="3DA983B9" wp14:textId="0311417F">
            <w:pPr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</w:pPr>
            <w:r w:rsidRPr="38BF7B77" w:rsidR="05DF78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Ljudi troše više vremena tražeći pomoć ili majstore.</w:t>
            </w:r>
            <w:r>
              <w:br/>
            </w:r>
          </w:p>
          <w:p w:rsidRPr="00A22BAC" w:rsidR="00206E1F" w:rsidP="38BF7B77" w:rsidRDefault="00AD4051" w14:paraId="615F1ADD" wp14:textId="02211A07">
            <w:pPr>
              <w:shd w:val="clear" w:color="auto" w:fill="FFFFFF" w:themeFill="background1"/>
              <w:spacing w:before="0" w:beforeAutospacing="off" w:after="240" w:afterAutospacing="off"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</w:pPr>
            <w:r w:rsidRPr="38BF7B77" w:rsidR="05DF78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Manji lokalni poslovi ostaju neurađeni jer nema vidljivih ponuda.</w:t>
            </w:r>
            <w:r>
              <w:br/>
            </w:r>
          </w:p>
          <w:p w:rsidRPr="00A22BAC" w:rsidR="00206E1F" w:rsidP="38BF7B77" w:rsidRDefault="00AD4051" w14:paraId="037F2C29" wp14:textId="686B1EEB">
            <w:pPr>
              <w:shd w:val="clear" w:color="auto" w:fill="FFFFFF" w:themeFill="background1"/>
              <w:spacing w:before="0" w:beforeAutospacing="off" w:after="240" w:afterAutospacing="off"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</w:pPr>
            <w:r w:rsidRPr="38BF7B77" w:rsidR="05DF78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Nedostatak poverenja i organizacije u lokalnoj razmeni usluga.</w:t>
            </w:r>
          </w:p>
          <w:p w:rsidRPr="00A22BAC" w:rsidR="00206E1F" w:rsidP="38BF7B77" w:rsidRDefault="00AD4051" w14:paraId="46A66EE6" wp14:textId="3DCA24B5">
            <w:pPr>
              <w:pStyle w:val="BodyText"/>
              <w:ind w:left="0"/>
              <w:rPr>
                <w:rFonts w:ascii="Times New Roman" w:hAnsi="Times New Roman" w:eastAsia="Times New Roman" w:cs="Times New Roman"/>
                <w:lang w:val="sr-Latn-RS"/>
              </w:rPr>
            </w:pPr>
          </w:p>
        </w:tc>
      </w:tr>
      <w:tr xmlns:wp14="http://schemas.microsoft.com/office/word/2010/wordml" w:rsidRPr="00A22BAC" w:rsidR="00206E1F" w:rsidTr="38BF7B77" w14:paraId="32231EFE" wp14:textId="77777777">
        <w:tc>
          <w:tcPr>
            <w:tcW w:w="2556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P="38BF7B77" w:rsidRDefault="000817C9" w14:paraId="359B2D31" wp14:textId="77777777">
            <w:pPr>
              <w:pStyle w:val="BodyText"/>
              <w:ind w:left="72"/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</w:pPr>
            <w:r w:rsidRPr="38BF7B77" w:rsidR="5E38D6B9"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  <w:t>Uspešno rešenje će</w:t>
            </w:r>
          </w:p>
        </w:tc>
        <w:tc>
          <w:tcPr>
            <w:tcW w:w="4267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Pr="00A22BAC" w:rsidR="00206E1F" w:rsidP="38BF7B77" w:rsidRDefault="00AD4051" w14:paraId="0936C11F" wp14:textId="3DEA03CE">
            <w:pPr>
              <w:pStyle w:val="BodyText"/>
              <w:ind w:left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sr-Latn-RS"/>
              </w:rPr>
            </w:pPr>
            <w:r w:rsidRPr="38BF7B77" w:rsidR="4698C9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Rešenje će omogućiti jednostavno povezivanje ljudi koji traže i nude kratke poslove u svojoj okolini. Kroz lokacijsku pretragu i jednostavno oglašavanje, korisnici će moći brzo da pronađu pomoć ili posao u blizini. Aplikacija će uključivati ocene i recenzije kako bi se izgradio sistem poverenja. Na taj način, lokalne usluge postaju dostupnije, brže i sigurnije.</w:t>
            </w:r>
          </w:p>
        </w:tc>
      </w:tr>
    </w:tbl>
    <w:p xmlns:wp14="http://schemas.microsoft.com/office/word/2010/wordml" w:rsidRPr="00A22BAC" w:rsidR="00206E1F" w:rsidP="38BF7B77" w:rsidRDefault="00206E1F" w14:paraId="4101652C" wp14:textId="77777777">
      <w:pPr>
        <w:rPr>
          <w:rFonts w:ascii="Times New Roman" w:hAnsi="Times New Roman" w:eastAsia="Times New Roman" w:cs="Times New Roman"/>
          <w:lang w:val="sr-Latn-RS"/>
        </w:rPr>
      </w:pPr>
    </w:p>
    <w:p xmlns:wp14="http://schemas.microsoft.com/office/word/2010/wordml" w:rsidRPr="00A22BAC" w:rsidR="00206E1F" w:rsidP="38BF7B77" w:rsidRDefault="00B849B5" w14:paraId="075CA237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497" w:id="6"/>
      <w:r w:rsidRPr="38BF7B77" w:rsidR="643B7719">
        <w:rPr>
          <w:rFonts w:ascii="Times New Roman" w:hAnsi="Times New Roman" w:eastAsia="Times New Roman" w:cs="Times New Roman"/>
          <w:lang w:val="sr-Latn-RS"/>
        </w:rPr>
        <w:t xml:space="preserve">Postavka pozicije </w:t>
      </w:r>
      <w:r w:rsidRPr="38BF7B77" w:rsidR="1BF2E126">
        <w:rPr>
          <w:rFonts w:ascii="Times New Roman" w:hAnsi="Times New Roman" w:eastAsia="Times New Roman" w:cs="Times New Roman"/>
          <w:lang w:val="sr-Latn-RS"/>
        </w:rPr>
        <w:t>proizvoda</w:t>
      </w:r>
      <w:bookmarkEnd w:id="6"/>
    </w:p>
    <w:p xmlns:wp14="http://schemas.microsoft.com/office/word/2010/wordml" w:rsidRPr="00A22BAC" w:rsidR="00206E1F" w:rsidP="38BF7B77" w:rsidRDefault="00206E1F" w14:paraId="4B99056E" wp14:textId="77777777">
      <w:pPr>
        <w:keepNext w:val="1"/>
        <w:rPr>
          <w:rFonts w:ascii="Times New Roman" w:hAnsi="Times New Roman" w:eastAsia="Times New Roman" w:cs="Times New Roman"/>
          <w:lang w:val="sr-Latn-R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2"/>
        <w:gridCol w:w="4271"/>
      </w:tblGrid>
      <w:tr xmlns:wp14="http://schemas.microsoft.com/office/word/2010/wordml" w:rsidRPr="00A22BAC" w:rsidR="00206E1F" w:rsidTr="38BF7B77" w14:paraId="1FDB7110" wp14:textId="77777777">
        <w:tc>
          <w:tcPr>
            <w:tcW w:w="2552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P="38BF7B77" w:rsidRDefault="00143087" w14:paraId="0F976955" wp14:textId="77777777">
            <w:pPr>
              <w:pStyle w:val="BodyText"/>
              <w:ind w:left="72"/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</w:pPr>
            <w:r w:rsidRPr="38BF7B77" w:rsidR="677A973C"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  <w:t>Proizvod je namenjen</w:t>
            </w:r>
          </w:p>
        </w:tc>
        <w:tc>
          <w:tcPr>
            <w:tcW w:w="4271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8BF7B77" w:rsidRDefault="00AD4051" w14:paraId="2392300E" wp14:textId="5D1D66CF">
            <w:pPr>
              <w:pStyle w:val="BodyText"/>
              <w:ind w:left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sr-Latn-RS"/>
              </w:rPr>
            </w:pPr>
            <w:r w:rsidRPr="38BF7B77" w:rsidR="63309C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Pojedincima kojima treba pomoć u domaćinstvu, popravkama ili dostavi, kao i studentima, honorarcima i nezaposlenima.</w:t>
            </w:r>
          </w:p>
        </w:tc>
      </w:tr>
      <w:tr xmlns:wp14="http://schemas.microsoft.com/office/word/2010/wordml" w:rsidRPr="00A22BAC" w:rsidR="00206E1F" w:rsidTr="38BF7B77" w14:paraId="1AD2C909" wp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P="38BF7B77" w:rsidRDefault="00143087" w14:paraId="5AF16A99" wp14:textId="77777777">
            <w:pPr>
              <w:pStyle w:val="BodyText"/>
              <w:ind w:left="72"/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</w:pPr>
            <w:r w:rsidRPr="38BF7B77" w:rsidR="677A973C"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  <w:t>Koji</w:t>
            </w:r>
          </w:p>
        </w:tc>
        <w:tc>
          <w:tcPr>
            <w:tcW w:w="4271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8BF7B77" w:rsidRDefault="00AD4051" w14:paraId="4C9BE7D8" wp14:textId="32B645A9">
            <w:pPr>
              <w:pStyle w:val="BodyText"/>
              <w:ind w:left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sr-Latn-RS"/>
              </w:rPr>
            </w:pPr>
            <w:r w:rsidRPr="38BF7B77" w:rsidR="693E94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Zele</w:t>
            </w:r>
            <w:r w:rsidRPr="38BF7B77" w:rsidR="693E94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 xml:space="preserve"> dodatnu zaradu.</w:t>
            </w:r>
          </w:p>
        </w:tc>
      </w:tr>
      <w:tr xmlns:wp14="http://schemas.microsoft.com/office/word/2010/wordml" w:rsidRPr="00A22BAC" w:rsidR="00206E1F" w:rsidTr="38BF7B77" w14:paraId="352689DF" wp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P="38BF7B77" w:rsidRDefault="00143087" w14:paraId="7158C87D" wp14:textId="77777777">
            <w:pPr>
              <w:pStyle w:val="BodyText"/>
              <w:ind w:left="72"/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</w:pPr>
            <w:r w:rsidRPr="38BF7B77" w:rsidR="677A973C"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  <w:t>Proizvod je</w:t>
            </w:r>
          </w:p>
        </w:tc>
        <w:tc>
          <w:tcPr>
            <w:tcW w:w="4271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8BF7B77" w:rsidRDefault="00143087" w14:paraId="52F986D0" wp14:textId="77777777">
            <w:pPr>
              <w:pStyle w:val="BodyText"/>
              <w:ind w:left="0"/>
              <w:rPr>
                <w:rFonts w:ascii="Times New Roman" w:hAnsi="Times New Roman" w:eastAsia="Times New Roman" w:cs="Times New Roman"/>
                <w:lang w:val="sr-Latn-RS"/>
              </w:rPr>
            </w:pPr>
            <w:r w:rsidRPr="38BF7B77" w:rsidR="677A973C">
              <w:rPr>
                <w:rFonts w:ascii="Times New Roman" w:hAnsi="Times New Roman" w:eastAsia="Times New Roman" w:cs="Times New Roman"/>
                <w:lang w:val="sr-Latn-RS"/>
              </w:rPr>
              <w:t>Web</w:t>
            </w:r>
            <w:r w:rsidRPr="38BF7B77" w:rsidR="677A973C">
              <w:rPr>
                <w:rFonts w:ascii="Times New Roman" w:hAnsi="Times New Roman" w:eastAsia="Times New Roman" w:cs="Times New Roman"/>
                <w:lang w:val="sr-Latn-RS"/>
              </w:rPr>
              <w:t xml:space="preserve"> aplikacija</w:t>
            </w:r>
            <w:r w:rsidRPr="38BF7B77" w:rsidR="702863EF">
              <w:rPr>
                <w:rFonts w:ascii="Times New Roman" w:hAnsi="Times New Roman" w:eastAsia="Times New Roman" w:cs="Times New Roman"/>
                <w:lang w:val="sr-Latn-RS"/>
              </w:rPr>
              <w:t>.</w:t>
            </w:r>
          </w:p>
        </w:tc>
      </w:tr>
      <w:tr xmlns:wp14="http://schemas.microsoft.com/office/word/2010/wordml" w:rsidRPr="00A22BAC" w:rsidR="00206E1F" w:rsidTr="38BF7B77" w14:paraId="52AA8E0B" wp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P="38BF7B77" w:rsidRDefault="00143087" w14:paraId="78A7935E" wp14:textId="77777777">
            <w:pPr>
              <w:pStyle w:val="BodyText"/>
              <w:ind w:left="72"/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</w:pPr>
            <w:r w:rsidRPr="38BF7B77" w:rsidR="677A973C"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  <w:t>Koja</w:t>
            </w:r>
          </w:p>
        </w:tc>
        <w:tc>
          <w:tcPr>
            <w:tcW w:w="4271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8BF7B77" w:rsidRDefault="00AD4051" w14:paraId="784292C7" wp14:textId="40465658">
            <w:pPr>
              <w:pStyle w:val="BodyText"/>
              <w:ind w:left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sr-Latn-RS"/>
              </w:rPr>
            </w:pPr>
            <w:r w:rsidRPr="38BF7B77" w:rsidR="747A45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povezuje ljude u istoj okolini radi obavljanja kratkih poslova. Omogućava korisnicima da lako objave šta nude ili da pronađu dostupne</w:t>
            </w:r>
            <w:r w:rsidRPr="38BF7B77" w:rsidR="3E59EB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 xml:space="preserve"> </w:t>
            </w:r>
            <w:r w:rsidRPr="38BF7B77" w:rsidR="747A45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 xml:space="preserve"> </w:t>
            </w:r>
            <w:r w:rsidRPr="38BF7B77" w:rsidR="747A45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poslove u blizini. Sistem koristi lokaciju, ocene i recenzije kako bi olakšao pouzdano i brzo povezivanje između korisnika.</w:t>
            </w:r>
          </w:p>
        </w:tc>
      </w:tr>
      <w:tr xmlns:wp14="http://schemas.microsoft.com/office/word/2010/wordml" w:rsidRPr="00A22BAC" w:rsidR="00206E1F" w:rsidTr="38BF7B77" w14:paraId="2DE16CDC" wp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P="38BF7B77" w:rsidRDefault="00143087" w14:paraId="09163D7B" wp14:textId="77777777">
            <w:pPr>
              <w:pStyle w:val="BodyText"/>
              <w:ind w:left="72"/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</w:pPr>
            <w:r w:rsidRPr="38BF7B77" w:rsidR="677A973C"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  <w:t>Za razliku od</w:t>
            </w:r>
          </w:p>
        </w:tc>
        <w:tc>
          <w:tcPr>
            <w:tcW w:w="4271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Pr="00A22BAC" w:rsidR="00206E1F" w:rsidP="38BF7B77" w:rsidRDefault="00AD4051" w14:paraId="0B6F0D5F" wp14:textId="04A9FDD9">
            <w:pPr>
              <w:pStyle w:val="BodyText"/>
              <w:ind w:left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sr-Latn-RS"/>
              </w:rPr>
            </w:pPr>
            <w:r w:rsidRPr="38BF7B77" w:rsidR="3794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freelance</w:t>
            </w:r>
            <w:r w:rsidRPr="38BF7B77" w:rsidR="3794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 xml:space="preserve"> platformi koje povezuju ljude za </w:t>
            </w:r>
            <w:r w:rsidRPr="38BF7B77" w:rsidR="3794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online</w:t>
            </w:r>
            <w:r w:rsidRPr="38BF7B77" w:rsidR="3794B3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 xml:space="preserve"> poslove.</w:t>
            </w:r>
          </w:p>
        </w:tc>
      </w:tr>
      <w:tr xmlns:wp14="http://schemas.microsoft.com/office/word/2010/wordml" w:rsidRPr="00A22BAC" w:rsidR="00206E1F" w:rsidTr="38BF7B77" w14:paraId="105ED99E" wp14:textId="77777777">
        <w:tc>
          <w:tcPr>
            <w:tcW w:w="2552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/>
          </w:tcPr>
          <w:p w:rsidRPr="00A22BAC" w:rsidR="00206E1F" w:rsidP="38BF7B77" w:rsidRDefault="00143087" w14:paraId="067BD367" wp14:textId="77777777">
            <w:pPr>
              <w:pStyle w:val="BodyText"/>
              <w:ind w:left="72"/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</w:pPr>
            <w:r w:rsidRPr="38BF7B77" w:rsidR="677A973C">
              <w:rPr>
                <w:rFonts w:ascii="Times New Roman" w:hAnsi="Times New Roman" w:eastAsia="Times New Roman" w:cs="Times New Roman"/>
                <w:i w:val="1"/>
                <w:iCs w:val="1"/>
                <w:lang w:val="sr-Latn-RS"/>
              </w:rPr>
              <w:t>Naš proizvod će</w:t>
            </w:r>
          </w:p>
        </w:tc>
        <w:tc>
          <w:tcPr>
            <w:tcW w:w="4271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Pr="00A22BAC" w:rsidR="00206E1F" w:rsidP="38BF7B77" w:rsidRDefault="00AD4051" w14:paraId="25597CDA" wp14:textId="408AD663">
            <w:pPr>
              <w:pStyle w:val="BodyText"/>
              <w:ind w:left="0"/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sr-Latn-RS"/>
              </w:rPr>
            </w:pPr>
            <w:r w:rsidRPr="38BF7B77" w:rsidR="2869DB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D2125"/>
                <w:sz w:val="20"/>
                <w:szCs w:val="20"/>
                <w:lang w:val="sr-Latn-RS"/>
              </w:rPr>
              <w:t>fokus staviti na lokalne, fizičke poslove u okolini i omogućiti brzo, lično povezivanje korisnika.</w:t>
            </w:r>
          </w:p>
        </w:tc>
      </w:tr>
    </w:tbl>
    <w:p xmlns:wp14="http://schemas.microsoft.com/office/word/2010/wordml" w:rsidRPr="00A22BAC" w:rsidR="00206E1F" w:rsidP="38BF7B77" w:rsidRDefault="00206E1F" w14:paraId="1299C43A" wp14:textId="77777777">
      <w:pPr>
        <w:rPr>
          <w:rFonts w:ascii="Times New Roman" w:hAnsi="Times New Roman" w:eastAsia="Times New Roman" w:cs="Times New Roman"/>
          <w:lang w:val="sr-Latn-RS"/>
        </w:rPr>
      </w:pPr>
    </w:p>
    <w:p xmlns:wp14="http://schemas.microsoft.com/office/word/2010/wordml" w:rsidRPr="00A22BAC" w:rsidR="00206E1F" w:rsidP="38BF7B77" w:rsidRDefault="00D44844" w14:paraId="488454DE" wp14:textId="77777777">
      <w:pPr>
        <w:pStyle w:val="Heading1"/>
        <w:rPr>
          <w:rFonts w:ascii="Times New Roman" w:hAnsi="Times New Roman" w:eastAsia="Times New Roman" w:cs="Times New Roman"/>
          <w:lang w:val="sr-Latn-RS"/>
        </w:rPr>
      </w:pPr>
      <w:bookmarkStart w:name="_Toc161771498" w:id="7"/>
      <w:r w:rsidRPr="38BF7B77" w:rsidR="1BF2E126">
        <w:rPr>
          <w:rFonts w:ascii="Times New Roman" w:hAnsi="Times New Roman" w:eastAsia="Times New Roman" w:cs="Times New Roman"/>
          <w:lang w:val="sr-Latn-RS"/>
        </w:rPr>
        <w:t>Opis korisnika</w:t>
      </w:r>
      <w:bookmarkEnd w:id="7"/>
    </w:p>
    <w:p xmlns:wp14="http://schemas.microsoft.com/office/word/2010/wordml" w:rsidRPr="00A22BAC" w:rsidR="00206E1F" w:rsidP="38BF7B77" w:rsidRDefault="008572C2" w14:paraId="1A280B54" wp14:textId="3D5FB4E7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0547AA0A">
        <w:rPr>
          <w:rFonts w:ascii="Times New Roman" w:hAnsi="Times New Roman" w:eastAsia="Times New Roman" w:cs="Times New Roman"/>
          <w:lang w:val="sr-Latn-RS"/>
        </w:rPr>
        <w:t xml:space="preserve">U ovom odeljku opisani su korisnici </w:t>
      </w:r>
      <w:r w:rsidRPr="38BF7B77" w:rsidR="5CE5C885">
        <w:rPr>
          <w:rFonts w:ascii="Times New Roman" w:hAnsi="Times New Roman" w:eastAsia="Times New Roman" w:cs="Times New Roman"/>
          <w:lang w:val="sr-Latn-RS"/>
        </w:rPr>
        <w:t>NearYou</w:t>
      </w:r>
      <w:r w:rsidRPr="38BF7B77" w:rsidR="5CE5C885">
        <w:rPr>
          <w:rFonts w:ascii="Times New Roman" w:hAnsi="Times New Roman" w:eastAsia="Times New Roman" w:cs="Times New Roman"/>
          <w:lang w:val="sr-Latn-RS"/>
        </w:rPr>
        <w:t xml:space="preserve"> </w:t>
      </w:r>
      <w:r w:rsidRPr="38BF7B77" w:rsidR="0547AA0A">
        <w:rPr>
          <w:rFonts w:ascii="Times New Roman" w:hAnsi="Times New Roman" w:eastAsia="Times New Roman" w:cs="Times New Roman"/>
          <w:lang w:val="sr-Latn-RS"/>
        </w:rPr>
        <w:t>sistema</w:t>
      </w:r>
      <w:r w:rsidRPr="38BF7B77" w:rsidR="7ABF7A58">
        <w:rPr>
          <w:rFonts w:ascii="Times New Roman" w:hAnsi="Times New Roman" w:eastAsia="Times New Roman" w:cs="Times New Roman"/>
          <w:lang w:val="sr-Latn-RS"/>
        </w:rPr>
        <w:t xml:space="preserve">. </w:t>
      </w:r>
      <w:r w:rsidRPr="38BF7B77" w:rsidR="0547AA0A">
        <w:rPr>
          <w:rFonts w:ascii="Times New Roman" w:hAnsi="Times New Roman" w:eastAsia="Times New Roman" w:cs="Times New Roman"/>
          <w:lang w:val="sr-Latn-RS"/>
        </w:rPr>
        <w:t xml:space="preserve">Postoje </w:t>
      </w:r>
      <w:r w:rsidRPr="38BF7B77" w:rsidR="16FD807D">
        <w:rPr>
          <w:rFonts w:ascii="Times New Roman" w:hAnsi="Times New Roman" w:eastAsia="Times New Roman" w:cs="Times New Roman"/>
          <w:lang w:val="sr-Latn-RS"/>
        </w:rPr>
        <w:t>3</w:t>
      </w:r>
      <w:r w:rsidRPr="38BF7B77" w:rsidR="0547AA0A">
        <w:rPr>
          <w:rFonts w:ascii="Times New Roman" w:hAnsi="Times New Roman" w:eastAsia="Times New Roman" w:cs="Times New Roman"/>
          <w:lang w:val="sr-Latn-RS"/>
        </w:rPr>
        <w:t xml:space="preserve"> </w:t>
      </w:r>
      <w:r w:rsidRPr="38BF7B77" w:rsidR="0547AA0A">
        <w:rPr>
          <w:rFonts w:ascii="Times New Roman" w:hAnsi="Times New Roman" w:eastAsia="Times New Roman" w:cs="Times New Roman"/>
          <w:lang w:val="sr-Latn-RS"/>
        </w:rPr>
        <w:t xml:space="preserve">tipa korisnika: </w:t>
      </w:r>
      <w:r w:rsidRPr="38BF7B77" w:rsidR="03647CC0">
        <w:rPr>
          <w:rFonts w:ascii="Times New Roman" w:hAnsi="Times New Roman" w:eastAsia="Times New Roman" w:cs="Times New Roman"/>
          <w:lang w:val="sr-Latn-RS"/>
        </w:rPr>
        <w:t>administrator</w:t>
      </w:r>
      <w:r w:rsidRPr="38BF7B77" w:rsidR="78A39CEB">
        <w:rPr>
          <w:rFonts w:ascii="Times New Roman" w:hAnsi="Times New Roman" w:eastAsia="Times New Roman" w:cs="Times New Roman"/>
          <w:lang w:val="sr-Latn-RS"/>
        </w:rPr>
        <w:t xml:space="preserve"> portala</w:t>
      </w:r>
      <w:r w:rsidRPr="38BF7B77" w:rsidR="03647CC0">
        <w:rPr>
          <w:rFonts w:ascii="Times New Roman" w:hAnsi="Times New Roman" w:eastAsia="Times New Roman" w:cs="Times New Roman"/>
          <w:lang w:val="sr-Latn-RS"/>
        </w:rPr>
        <w:t xml:space="preserve">, </w:t>
      </w:r>
      <w:r w:rsidRPr="38BF7B77" w:rsidR="5CEC782E">
        <w:rPr>
          <w:rFonts w:ascii="Times New Roman" w:hAnsi="Times New Roman" w:eastAsia="Times New Roman" w:cs="Times New Roman"/>
          <w:lang w:val="sr-Latn-RS"/>
        </w:rPr>
        <w:t>p</w:t>
      </w:r>
      <w:r w:rsidRPr="38BF7B77" w:rsidR="5CEC782E">
        <w:rPr>
          <w:rFonts w:ascii="Times New Roman" w:hAnsi="Times New Roman" w:eastAsia="Times New Roman" w:cs="Times New Roman"/>
          <w:noProof w:val="0"/>
          <w:lang w:val="sr-Latn-RS"/>
        </w:rPr>
        <w:t>ružalac usluga</w:t>
      </w:r>
      <w:r w:rsidRPr="38BF7B77" w:rsidR="43FD7F20">
        <w:rPr>
          <w:rFonts w:ascii="Times New Roman" w:hAnsi="Times New Roman" w:eastAsia="Times New Roman" w:cs="Times New Roman"/>
          <w:lang w:val="sr-Latn-RS"/>
        </w:rPr>
        <w:t xml:space="preserve"> i </w:t>
      </w:r>
      <w:r w:rsidRPr="38BF7B77" w:rsidR="59D79A0E">
        <w:rPr>
          <w:rFonts w:ascii="Times New Roman" w:hAnsi="Times New Roman" w:eastAsia="Times New Roman" w:cs="Times New Roman"/>
          <w:lang w:val="sr-Latn-RS"/>
        </w:rPr>
        <w:t>n</w:t>
      </w:r>
      <w:r w:rsidRPr="38BF7B77" w:rsidR="59D79A0E">
        <w:rPr>
          <w:rFonts w:ascii="Times New Roman" w:hAnsi="Times New Roman" w:eastAsia="Times New Roman" w:cs="Times New Roman"/>
          <w:b w:val="0"/>
          <w:bCs w:val="0"/>
          <w:noProof w:val="0"/>
          <w:lang w:val="sr-Latn-RS"/>
        </w:rPr>
        <w:t>aručilac usluga</w:t>
      </w:r>
      <w:r w:rsidRPr="38BF7B77" w:rsidR="5F9080F4">
        <w:rPr>
          <w:rFonts w:ascii="Times New Roman" w:hAnsi="Times New Roman" w:eastAsia="Times New Roman" w:cs="Times New Roman"/>
          <w:lang w:val="sr-Latn-RS"/>
        </w:rPr>
        <w:t>.</w:t>
      </w:r>
    </w:p>
    <w:p xmlns:wp14="http://schemas.microsoft.com/office/word/2010/wordml" w:rsidRPr="00A22BAC" w:rsidR="0039103B" w:rsidP="38BF7B77" w:rsidRDefault="0039103B" w14:paraId="6A9E884F" wp14:textId="01980CA8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6B75A6B7">
        <w:rPr>
          <w:rFonts w:ascii="Times New Roman" w:hAnsi="Times New Roman" w:eastAsia="Times New Roman" w:cs="Times New Roman"/>
          <w:lang w:val="sr-Latn-RS"/>
        </w:rPr>
        <w:t xml:space="preserve">Potencijalni korisnici sistema su </w:t>
      </w:r>
      <w:r w:rsidRPr="38BF7B77" w:rsidR="12940CF2">
        <w:rPr>
          <w:rFonts w:ascii="Times New Roman" w:hAnsi="Times New Roman" w:eastAsia="Times New Roman" w:cs="Times New Roman"/>
          <w:lang w:val="sr-Latn-RS"/>
        </w:rPr>
        <w:t xml:space="preserve">pojedinci koji poseduju </w:t>
      </w:r>
      <w:r w:rsidRPr="38BF7B77" w:rsidR="12940CF2">
        <w:rPr>
          <w:rFonts w:ascii="Times New Roman" w:hAnsi="Times New Roman" w:eastAsia="Times New Roman" w:cs="Times New Roman"/>
          <w:lang w:val="sr-Latn-RS"/>
        </w:rPr>
        <w:t>odredjene</w:t>
      </w:r>
      <w:r w:rsidRPr="38BF7B77" w:rsidR="12940CF2">
        <w:rPr>
          <w:rFonts w:ascii="Times New Roman" w:hAnsi="Times New Roman" w:eastAsia="Times New Roman" w:cs="Times New Roman"/>
          <w:lang w:val="sr-Latn-RS"/>
        </w:rPr>
        <w:t xml:space="preserve"> veštine </w:t>
      </w:r>
      <w:r w:rsidRPr="38BF7B77" w:rsidR="0504610D">
        <w:rPr>
          <w:rFonts w:ascii="Times New Roman" w:hAnsi="Times New Roman" w:eastAsia="Times New Roman" w:cs="Times New Roman"/>
          <w:lang w:val="sr-Latn-RS"/>
        </w:rPr>
        <w:t>za</w:t>
      </w:r>
      <w:r w:rsidRPr="38BF7B77" w:rsidR="12940CF2">
        <w:rPr>
          <w:rFonts w:ascii="Times New Roman" w:hAnsi="Times New Roman" w:eastAsia="Times New Roman" w:cs="Times New Roman"/>
          <w:lang w:val="sr-Latn-RS"/>
        </w:rPr>
        <w:t xml:space="preserve"> obavljanju različitih fizič</w:t>
      </w:r>
      <w:r w:rsidRPr="38BF7B77" w:rsidR="7BA41578">
        <w:rPr>
          <w:rFonts w:ascii="Times New Roman" w:hAnsi="Times New Roman" w:eastAsia="Times New Roman" w:cs="Times New Roman"/>
          <w:lang w:val="sr-Latn-RS"/>
        </w:rPr>
        <w:t>kih poslova</w:t>
      </w:r>
      <w:r w:rsidRPr="38BF7B77" w:rsidR="0828895C">
        <w:rPr>
          <w:rFonts w:ascii="Times New Roman" w:hAnsi="Times New Roman" w:eastAsia="Times New Roman" w:cs="Times New Roman"/>
          <w:lang w:val="sr-Latn-RS"/>
        </w:rPr>
        <w:t xml:space="preserve"> ali i oni kojima je neophodna </w:t>
      </w:r>
      <w:r w:rsidRPr="38BF7B77" w:rsidR="0828895C">
        <w:rPr>
          <w:rFonts w:ascii="Times New Roman" w:hAnsi="Times New Roman" w:eastAsia="Times New Roman" w:cs="Times New Roman"/>
          <w:lang w:val="sr-Latn-RS"/>
        </w:rPr>
        <w:t>pomoc</w:t>
      </w:r>
      <w:r w:rsidRPr="38BF7B77" w:rsidR="0828895C">
        <w:rPr>
          <w:rFonts w:ascii="Times New Roman" w:hAnsi="Times New Roman" w:eastAsia="Times New Roman" w:cs="Times New Roman"/>
          <w:lang w:val="sr-Latn-RS"/>
        </w:rPr>
        <w:t xml:space="preserve"> u </w:t>
      </w:r>
      <w:r w:rsidRPr="38BF7B77" w:rsidR="0828895C">
        <w:rPr>
          <w:rFonts w:ascii="Times New Roman" w:hAnsi="Times New Roman" w:eastAsia="Times New Roman" w:cs="Times New Roman"/>
          <w:lang w:val="sr-Latn-RS"/>
        </w:rPr>
        <w:t>uobavljanju</w:t>
      </w:r>
      <w:r w:rsidRPr="38BF7B77" w:rsidR="0828895C">
        <w:rPr>
          <w:rFonts w:ascii="Times New Roman" w:hAnsi="Times New Roman" w:eastAsia="Times New Roman" w:cs="Times New Roman"/>
          <w:lang w:val="sr-Latn-RS"/>
        </w:rPr>
        <w:t xml:space="preserve"> </w:t>
      </w:r>
      <w:r w:rsidRPr="38BF7B77" w:rsidR="0828895C">
        <w:rPr>
          <w:rFonts w:ascii="Times New Roman" w:hAnsi="Times New Roman" w:eastAsia="Times New Roman" w:cs="Times New Roman"/>
          <w:lang w:val="sr-Latn-RS"/>
        </w:rPr>
        <w:t>razlicitih</w:t>
      </w:r>
      <w:r w:rsidRPr="38BF7B77" w:rsidR="0828895C">
        <w:rPr>
          <w:rFonts w:ascii="Times New Roman" w:hAnsi="Times New Roman" w:eastAsia="Times New Roman" w:cs="Times New Roman"/>
          <w:lang w:val="sr-Latn-RS"/>
        </w:rPr>
        <w:t xml:space="preserve"> </w:t>
      </w:r>
      <w:r w:rsidRPr="38BF7B77" w:rsidR="0828895C">
        <w:rPr>
          <w:rFonts w:ascii="Times New Roman" w:hAnsi="Times New Roman" w:eastAsia="Times New Roman" w:cs="Times New Roman"/>
          <w:lang w:val="sr-Latn-RS"/>
        </w:rPr>
        <w:t>fizickih</w:t>
      </w:r>
      <w:r w:rsidRPr="38BF7B77" w:rsidR="0828895C">
        <w:rPr>
          <w:rFonts w:ascii="Times New Roman" w:hAnsi="Times New Roman" w:eastAsia="Times New Roman" w:cs="Times New Roman"/>
          <w:lang w:val="sr-Latn-RS"/>
        </w:rPr>
        <w:t xml:space="preserve"> poslova.</w:t>
      </w:r>
      <w:bookmarkStart w:name="_GoBack" w:id="9"/>
      <w:bookmarkEnd w:id="9"/>
    </w:p>
    <w:p xmlns:wp14="http://schemas.microsoft.com/office/word/2010/wordml" w:rsidRPr="00A22BAC" w:rsidR="00206E1F" w:rsidP="38BF7B77" w:rsidRDefault="00D44844" w14:paraId="579AF3AD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00" w:id="10"/>
      <w:r w:rsidRPr="38BF7B77" w:rsidR="1BF2E126">
        <w:rPr>
          <w:rFonts w:ascii="Times New Roman" w:hAnsi="Times New Roman" w:eastAsia="Times New Roman" w:cs="Times New Roman"/>
          <w:lang w:val="sr-Latn-RS"/>
        </w:rPr>
        <w:t>Profili korisnika</w:t>
      </w:r>
      <w:bookmarkEnd w:id="10"/>
    </w:p>
    <w:p xmlns:wp14="http://schemas.microsoft.com/office/word/2010/wordml" w:rsidRPr="00A22BAC" w:rsidR="003B1702" w:rsidP="38BF7B77" w:rsidRDefault="003B1702" w14:paraId="7CDD6F1B" wp14:textId="2EC587E4">
      <w:pPr>
        <w:pStyle w:val="BodyText"/>
        <w:rPr>
          <w:rFonts w:ascii="Times New Roman" w:hAnsi="Times New Roman" w:eastAsia="Times New Roman" w:cs="Times New Roman"/>
          <w:b w:val="1"/>
          <w:bCs w:val="1"/>
          <w:lang w:val="sr-Latn-RS"/>
        </w:rPr>
      </w:pPr>
      <w:r w:rsidRPr="38BF7B77" w:rsidR="78A39CEB">
        <w:rPr>
          <w:rFonts w:ascii="Times New Roman" w:hAnsi="Times New Roman" w:eastAsia="Times New Roman" w:cs="Times New Roman"/>
          <w:b w:val="1"/>
          <w:bCs w:val="1"/>
          <w:lang w:val="sr-Latn-RS"/>
        </w:rPr>
        <w:t>Administrator portala :</w:t>
      </w:r>
    </w:p>
    <w:p xmlns:wp14="http://schemas.microsoft.com/office/word/2010/wordml" w:rsidRPr="00A22BAC" w:rsidR="009075F6" w:rsidP="38BF7B77" w:rsidRDefault="00804367" w14:paraId="10677B4E" wp14:textId="77777777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24B452B4">
        <w:rPr>
          <w:rFonts w:ascii="Times New Roman" w:hAnsi="Times New Roman" w:eastAsia="Times New Roman" w:cs="Times New Roman"/>
          <w:lang w:val="sr-Latn-RS"/>
        </w:rPr>
        <w:t xml:space="preserve">Administrator je zadužen za instaliranje, konfigurisanje i održavanje portala. </w:t>
      </w:r>
    </w:p>
    <w:p xmlns:wp14="http://schemas.microsoft.com/office/word/2010/wordml" w:rsidRPr="00A22BAC" w:rsidR="00804367" w:rsidP="38BF7B77" w:rsidRDefault="00804367" w14:paraId="769CAF5B" wp14:textId="77777777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24B452B4">
        <w:rPr>
          <w:rFonts w:ascii="Times New Roman" w:hAnsi="Times New Roman" w:eastAsia="Times New Roman" w:cs="Times New Roman"/>
          <w:lang w:val="sr-Latn-RS"/>
        </w:rPr>
        <w:t xml:space="preserve">U ulozi administratora će se najčešće naći obrazovana osoba sa visokim nivoom znanja rada na računaru i administriranja </w:t>
      </w:r>
      <w:r w:rsidRPr="38BF7B77" w:rsidR="24B452B4">
        <w:rPr>
          <w:rFonts w:ascii="Times New Roman" w:hAnsi="Times New Roman" w:eastAsia="Times New Roman" w:cs="Times New Roman"/>
          <w:lang w:val="sr-Latn-RS"/>
        </w:rPr>
        <w:t>Web</w:t>
      </w:r>
      <w:r w:rsidRPr="38BF7B77" w:rsidR="24B452B4">
        <w:rPr>
          <w:rFonts w:ascii="Times New Roman" w:hAnsi="Times New Roman" w:eastAsia="Times New Roman" w:cs="Times New Roman"/>
          <w:lang w:val="sr-Latn-RS"/>
        </w:rPr>
        <w:t xml:space="preserve"> servera</w:t>
      </w:r>
      <w:r w:rsidRPr="38BF7B77" w:rsidR="78A39CEB">
        <w:rPr>
          <w:rFonts w:ascii="Times New Roman" w:hAnsi="Times New Roman" w:eastAsia="Times New Roman" w:cs="Times New Roman"/>
          <w:lang w:val="sr-Latn-RS"/>
        </w:rPr>
        <w:t>.</w:t>
      </w:r>
      <w:r w:rsidRPr="38BF7B77" w:rsidR="24B452B4">
        <w:rPr>
          <w:rFonts w:ascii="Times New Roman" w:hAnsi="Times New Roman" w:eastAsia="Times New Roman" w:cs="Times New Roman"/>
          <w:lang w:val="sr-Latn-RS"/>
        </w:rPr>
        <w:t xml:space="preserve"> </w:t>
      </w:r>
    </w:p>
    <w:p xmlns:wp14="http://schemas.microsoft.com/office/word/2010/wordml" w:rsidRPr="00A22BAC" w:rsidR="003B1702" w:rsidP="38BF7B77" w:rsidRDefault="00804367" w14:paraId="435C2BDC" wp14:textId="77777777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24B452B4">
        <w:rPr>
          <w:rFonts w:ascii="Times New Roman" w:hAnsi="Times New Roman" w:eastAsia="Times New Roman" w:cs="Times New Roman"/>
          <w:lang w:val="sr-Latn-RS"/>
        </w:rPr>
        <w:t xml:space="preserve">Administrator će imati pristup svim </w:t>
      </w:r>
      <w:r w:rsidRPr="38BF7B77" w:rsidR="29F2D189">
        <w:rPr>
          <w:rFonts w:ascii="Times New Roman" w:hAnsi="Times New Roman" w:eastAsia="Times New Roman" w:cs="Times New Roman"/>
          <w:lang w:val="sr-Latn-RS"/>
        </w:rPr>
        <w:t xml:space="preserve">funkcionalnostima </w:t>
      </w:r>
      <w:r w:rsidRPr="38BF7B77" w:rsidR="58D87A1A">
        <w:rPr>
          <w:rFonts w:ascii="Times New Roman" w:hAnsi="Times New Roman" w:eastAsia="Times New Roman" w:cs="Times New Roman"/>
          <w:lang w:val="sr-Latn-RS"/>
        </w:rPr>
        <w:t>sistema.</w:t>
      </w:r>
    </w:p>
    <w:p w:rsidR="589EB63A" w:rsidP="38BF7B77" w:rsidRDefault="589EB63A" w14:paraId="39B47179" w14:textId="75106A1B">
      <w:pPr>
        <w:pStyle w:val="BodyText"/>
        <w:spacing w:before="0" w:beforeAutospacing="off" w:after="120" w:afterAutospacing="off" w:line="240" w:lineRule="atLeast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lang w:val="sr-Latn-RS"/>
        </w:rPr>
      </w:pPr>
      <w:r w:rsidRPr="38BF7B77" w:rsidR="589EB63A">
        <w:rPr>
          <w:rFonts w:ascii="Times New Roman" w:hAnsi="Times New Roman" w:eastAsia="Times New Roman" w:cs="Times New Roman"/>
          <w:b w:val="1"/>
          <w:bCs w:val="1"/>
          <w:noProof w:val="0"/>
          <w:lang w:val="sr-Latn-RS"/>
        </w:rPr>
        <w:t>Pružalac usluga</w:t>
      </w:r>
      <w:r w:rsidRPr="38BF7B77" w:rsidR="3E5F8695">
        <w:rPr>
          <w:rFonts w:ascii="Times New Roman" w:hAnsi="Times New Roman" w:eastAsia="Times New Roman" w:cs="Times New Roman"/>
          <w:b w:val="1"/>
          <w:bCs w:val="1"/>
          <w:lang w:val="sr-Latn-RS"/>
        </w:rPr>
        <w:t>:</w:t>
      </w:r>
    </w:p>
    <w:p w:rsidR="64DE6572" w:rsidP="38BF7B77" w:rsidRDefault="64DE6572" w14:paraId="6B469AB9" w14:textId="191E7E5D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4DE6572">
        <w:rPr>
          <w:rFonts w:ascii="Times New Roman" w:hAnsi="Times New Roman" w:eastAsia="Times New Roman" w:cs="Times New Roman"/>
          <w:noProof w:val="0"/>
          <w:lang w:val="sr-Latn-RS"/>
        </w:rPr>
        <w:t>Pružalac usluga</w:t>
      </w:r>
      <w:r w:rsidRPr="38BF7B77" w:rsidR="64DE6572">
        <w:rPr>
          <w:rFonts w:ascii="Times New Roman" w:hAnsi="Times New Roman" w:eastAsia="Times New Roman" w:cs="Times New Roman"/>
          <w:noProof w:val="0"/>
          <w:lang w:val="sr-Latn-RS"/>
        </w:rPr>
        <w:t xml:space="preserve"> je registrovani korisnik web aplikacije koji nudi svoje veštine i usluge radi ostvarivanja dodatne zarade. Ovaj korisnik najčešće obuhvata studente, honorarce, nezaposlene ili zaposlene osobe koje u slobodno vreme obavljaju kratkotrajne fizičke poslove, kao što su kućne popravke, čišćenje, dostava i slične aktivnosti. Aplikaciju koristi kao centralno mesto za oglašavanje svojih usluga u lokalnoj sredini.</w:t>
      </w:r>
    </w:p>
    <w:p w:rsidR="64DE6572" w:rsidP="38BF7B77" w:rsidRDefault="64DE6572" w14:paraId="14198E26" w14:textId="56647631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4DE6572">
        <w:rPr>
          <w:rFonts w:ascii="Times New Roman" w:hAnsi="Times New Roman" w:eastAsia="Times New Roman" w:cs="Times New Roman"/>
          <w:noProof w:val="0"/>
          <w:lang w:val="sr-Latn-RS"/>
        </w:rPr>
        <w:t xml:space="preserve">Glavna aktivnost </w:t>
      </w:r>
      <w:r w:rsidRPr="38BF7B77" w:rsidR="6946AF18">
        <w:rPr>
          <w:rFonts w:ascii="Times New Roman" w:hAnsi="Times New Roman" w:eastAsia="Times New Roman" w:cs="Times New Roman"/>
          <w:noProof w:val="0"/>
          <w:lang w:val="sr-Latn-RS"/>
        </w:rPr>
        <w:t>ovog korisnika</w:t>
      </w:r>
      <w:r w:rsidRPr="38BF7B77" w:rsidR="64DE6572">
        <w:rPr>
          <w:rFonts w:ascii="Times New Roman" w:hAnsi="Times New Roman" w:eastAsia="Times New Roman" w:cs="Times New Roman"/>
          <w:noProof w:val="0"/>
          <w:lang w:val="sr-Latn-RS"/>
        </w:rPr>
        <w:t xml:space="preserve"> je kreiranje, izmena i uklanjanje oglasa u kojima jasno definiše vrstu usluge, opis posla, lokaciju i cenu. Kroz lični profil korisnik unosi podatke o svojim veštinama, iskustvu i dostupnosti, čime potencijalnim klijentima pruža osnov za donošenje odluke. Komunikacija sa korisnicima koji traže usluge ostvaruje se putem ugrađenog </w:t>
      </w:r>
      <w:r w:rsidRPr="38BF7B77" w:rsidR="64DE6572">
        <w:rPr>
          <w:rFonts w:ascii="Times New Roman" w:hAnsi="Times New Roman" w:eastAsia="Times New Roman" w:cs="Times New Roman"/>
          <w:noProof w:val="0"/>
          <w:lang w:val="sr-Latn-RS"/>
        </w:rPr>
        <w:t>chat</w:t>
      </w:r>
      <w:r w:rsidRPr="38BF7B77" w:rsidR="64DE6572">
        <w:rPr>
          <w:rFonts w:ascii="Times New Roman" w:hAnsi="Times New Roman" w:eastAsia="Times New Roman" w:cs="Times New Roman"/>
          <w:noProof w:val="0"/>
          <w:lang w:val="sr-Latn-RS"/>
        </w:rPr>
        <w:t xml:space="preserve"> sistema.</w:t>
      </w:r>
    </w:p>
    <w:p w:rsidR="64DE6572" w:rsidP="38BF7B77" w:rsidRDefault="64DE6572" w14:paraId="3DD6A319" w14:textId="180FDBCB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4DE6572">
        <w:rPr>
          <w:rFonts w:ascii="Times New Roman" w:hAnsi="Times New Roman" w:eastAsia="Times New Roman" w:cs="Times New Roman"/>
          <w:noProof w:val="0"/>
          <w:lang w:val="sr-Latn-RS"/>
        </w:rPr>
        <w:t xml:space="preserve">Nakon obavljenih poslova, </w:t>
      </w:r>
      <w:r w:rsidRPr="38BF7B77" w:rsidR="373FBDF6">
        <w:rPr>
          <w:rFonts w:ascii="Times New Roman" w:hAnsi="Times New Roman" w:eastAsia="Times New Roman" w:cs="Times New Roman"/>
          <w:noProof w:val="0"/>
          <w:lang w:val="sr-Latn-RS"/>
        </w:rPr>
        <w:t>korisnik(</w:t>
      </w:r>
      <w:r w:rsidRPr="38BF7B77" w:rsidR="373FBDF6">
        <w:rPr>
          <w:rFonts w:ascii="Times New Roman" w:hAnsi="Times New Roman" w:eastAsia="Times New Roman" w:cs="Times New Roman"/>
          <w:b w:val="0"/>
          <w:bCs w:val="0"/>
          <w:noProof w:val="0"/>
          <w:lang w:val="sr-Latn-RS"/>
        </w:rPr>
        <w:t>p</w:t>
      </w:r>
      <w:r w:rsidRPr="38BF7B77" w:rsidR="373FBDF6">
        <w:rPr>
          <w:rFonts w:ascii="Times New Roman" w:hAnsi="Times New Roman" w:eastAsia="Times New Roman" w:cs="Times New Roman"/>
          <w:b w:val="0"/>
          <w:bCs w:val="0"/>
          <w:noProof w:val="0"/>
          <w:lang w:val="sr-Latn-RS"/>
        </w:rPr>
        <w:t xml:space="preserve">ružalac </w:t>
      </w:r>
      <w:r w:rsidRPr="38BF7B77" w:rsidR="373FBDF6">
        <w:rPr>
          <w:rFonts w:ascii="Times New Roman" w:hAnsi="Times New Roman" w:eastAsia="Times New Roman" w:cs="Times New Roman"/>
          <w:b w:val="0"/>
          <w:bCs w:val="0"/>
          <w:noProof w:val="0"/>
          <w:lang w:val="sr-Latn-RS"/>
        </w:rPr>
        <w:t>usluga</w:t>
      </w:r>
      <w:r w:rsidRPr="38BF7B77" w:rsidR="373FBDF6">
        <w:rPr>
          <w:rFonts w:ascii="Times New Roman" w:hAnsi="Times New Roman" w:eastAsia="Times New Roman" w:cs="Times New Roman"/>
          <w:noProof w:val="0"/>
          <w:lang w:val="sr-Latn-RS"/>
        </w:rPr>
        <w:t>)</w:t>
      </w:r>
      <w:r w:rsidRPr="38BF7B77" w:rsidR="64DE6572">
        <w:rPr>
          <w:rFonts w:ascii="Times New Roman" w:hAnsi="Times New Roman" w:eastAsia="Times New Roman" w:cs="Times New Roman"/>
          <w:noProof w:val="0"/>
          <w:lang w:val="sr-Latn-RS"/>
        </w:rPr>
        <w:t xml:space="preserve"> dobija ocene i recenzije koje utiču na njegovu reputaciju u sistemu i nivo poverenja među korisnicima.</w:t>
      </w:r>
    </w:p>
    <w:p w:rsidR="38BF7B77" w:rsidP="38BF7B77" w:rsidRDefault="38BF7B77" w14:paraId="13E213F2" w14:textId="1BF8B6E0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lang w:val="sr-Latn-RS"/>
        </w:rPr>
      </w:pPr>
    </w:p>
    <w:p w:rsidR="7C040FBB" w:rsidP="38BF7B77" w:rsidRDefault="7C040FBB" w14:paraId="1CB4BBBD" w14:textId="2860C6BC">
      <w:pPr>
        <w:pStyle w:val="BodyText"/>
        <w:rPr>
          <w:rFonts w:ascii="Times New Roman" w:hAnsi="Times New Roman" w:eastAsia="Times New Roman" w:cs="Times New Roman"/>
          <w:b w:val="1"/>
          <w:bCs w:val="1"/>
          <w:noProof w:val="0"/>
          <w:lang w:val="sr-Latn-RS"/>
        </w:rPr>
      </w:pPr>
      <w:r w:rsidRPr="38BF7B77" w:rsidR="7C040FBB">
        <w:rPr>
          <w:rFonts w:ascii="Times New Roman" w:hAnsi="Times New Roman" w:eastAsia="Times New Roman" w:cs="Times New Roman"/>
          <w:b w:val="1"/>
          <w:bCs w:val="1"/>
          <w:noProof w:val="0"/>
          <w:lang w:val="sr-Latn-RS"/>
        </w:rPr>
        <w:t>Naručilac usluga:</w:t>
      </w:r>
    </w:p>
    <w:p w:rsidR="11ACB69A" w:rsidP="38BF7B77" w:rsidRDefault="11ACB69A" w14:paraId="5C957D4B" w14:textId="6927BAAE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11ACB69A">
        <w:rPr>
          <w:rFonts w:ascii="Times New Roman" w:hAnsi="Times New Roman" w:eastAsia="Times New Roman" w:cs="Times New Roman"/>
          <w:b w:val="0"/>
          <w:bCs w:val="0"/>
          <w:noProof w:val="0"/>
          <w:lang w:val="sr-Latn-RS"/>
        </w:rPr>
        <w:t>Naručilac usluga</w:t>
      </w:r>
      <w:r w:rsidRPr="38BF7B77" w:rsidR="11ACB69A">
        <w:rPr>
          <w:rFonts w:ascii="Times New Roman" w:hAnsi="Times New Roman" w:eastAsia="Times New Roman" w:cs="Times New Roman"/>
          <w:noProof w:val="0"/>
          <w:lang w:val="sr-Latn-RS"/>
        </w:rPr>
        <w:t xml:space="preserve"> je registrovani korisnik web aplikacije koji koristi sistem kako bi pronašao odgovarajuće lokalne usluge za kratkotrajne fizičke poslove. Ovaj korisnik obuhvata pojedince kojima je potrebna pomoć u domaćinstvu, popravkama, dostavi ili drugim sličnim aktivnostima, ali koji nemaju vremena, znanja ili mogućnosti da te poslove obave samostalno.</w:t>
      </w:r>
    </w:p>
    <w:p w:rsidR="0CADEE1A" w:rsidP="38BF7B77" w:rsidRDefault="0CADEE1A" w14:paraId="40D29598" w14:textId="0F0FC0DE">
      <w:pPr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0CADEE1A">
        <w:rPr>
          <w:rFonts w:ascii="Times New Roman" w:hAnsi="Times New Roman" w:eastAsia="Times New Roman" w:cs="Times New Roman"/>
          <w:noProof w:val="0"/>
          <w:lang w:val="sr-Latn-RS"/>
        </w:rPr>
        <w:t>Korisnik</w:t>
      </w:r>
      <w:r w:rsidRPr="38BF7B77" w:rsidR="11ACB69A">
        <w:rPr>
          <w:rFonts w:ascii="Times New Roman" w:hAnsi="Times New Roman" w:eastAsia="Times New Roman" w:cs="Times New Roman"/>
          <w:noProof w:val="0"/>
          <w:lang w:val="sr-Latn-RS"/>
        </w:rPr>
        <w:t xml:space="preserve"> nema mogućnost postavljanja oglasa, već koristi aplikaciju isključivo za pregled postojećih ponuda usluga koje su objavili </w:t>
      </w:r>
      <w:r w:rsidRPr="38BF7B77" w:rsidR="57B2CA4E">
        <w:rPr>
          <w:rFonts w:ascii="Times New Roman" w:hAnsi="Times New Roman" w:eastAsia="Times New Roman" w:cs="Times New Roman"/>
          <w:noProof w:val="0"/>
          <w:lang w:val="sr-Latn-RS"/>
        </w:rPr>
        <w:t>p</w:t>
      </w:r>
      <w:r w:rsidRPr="38BF7B77" w:rsidR="11ACB69A">
        <w:rPr>
          <w:rFonts w:ascii="Times New Roman" w:hAnsi="Times New Roman" w:eastAsia="Times New Roman" w:cs="Times New Roman"/>
          <w:noProof w:val="0"/>
          <w:lang w:val="sr-Latn-RS"/>
        </w:rPr>
        <w:t>ružaoci usluga. Sistem mu omogućava pretragu i filtriranje oglasa po kategoriji</w:t>
      </w:r>
      <w:r w:rsidRPr="38BF7B77" w:rsidR="4890482B">
        <w:rPr>
          <w:rFonts w:ascii="Times New Roman" w:hAnsi="Times New Roman" w:eastAsia="Times New Roman" w:cs="Times New Roman"/>
          <w:noProof w:val="0"/>
          <w:lang w:val="sr-Latn-RS"/>
        </w:rPr>
        <w:t xml:space="preserve"> </w:t>
      </w:r>
      <w:r w:rsidRPr="38BF7B77" w:rsidR="11ACB69A">
        <w:rPr>
          <w:rFonts w:ascii="Times New Roman" w:hAnsi="Times New Roman" w:eastAsia="Times New Roman" w:cs="Times New Roman"/>
          <w:noProof w:val="0"/>
          <w:lang w:val="sr-Latn-RS"/>
        </w:rPr>
        <w:t>i ceni, kao i pregled profila pružalaca usluga, uključujući njihove veštine, iskustvo i prethodne ocene.</w:t>
      </w:r>
    </w:p>
    <w:p w:rsidR="11ACB69A" w:rsidP="38BF7B77" w:rsidRDefault="11ACB69A" w14:paraId="3B6995BC" w14:textId="2AD1C465">
      <w:pPr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11ACB69A">
        <w:rPr>
          <w:rFonts w:ascii="Times New Roman" w:hAnsi="Times New Roman" w:eastAsia="Times New Roman" w:cs="Times New Roman"/>
          <w:noProof w:val="0"/>
          <w:lang w:val="sr-Latn-RS"/>
        </w:rPr>
        <w:t xml:space="preserve">Nakon odabira odgovarajuće ponude, </w:t>
      </w:r>
      <w:r w:rsidRPr="38BF7B77" w:rsidR="7E72CFEF">
        <w:rPr>
          <w:rFonts w:ascii="Times New Roman" w:hAnsi="Times New Roman" w:eastAsia="Times New Roman" w:cs="Times New Roman"/>
          <w:noProof w:val="0"/>
          <w:lang w:val="sr-Latn-RS"/>
        </w:rPr>
        <w:t>k</w:t>
      </w:r>
      <w:r w:rsidRPr="38BF7B77" w:rsidR="11ACB69A">
        <w:rPr>
          <w:rFonts w:ascii="Times New Roman" w:hAnsi="Times New Roman" w:eastAsia="Times New Roman" w:cs="Times New Roman"/>
          <w:noProof w:val="0"/>
          <w:lang w:val="sr-Latn-RS"/>
        </w:rPr>
        <w:t xml:space="preserve">orisnik  može stupiti u direktan kontakt sa pružaocem usluge putem </w:t>
      </w:r>
      <w:r w:rsidRPr="38BF7B77" w:rsidR="11ACB69A">
        <w:rPr>
          <w:rFonts w:ascii="Times New Roman" w:hAnsi="Times New Roman" w:eastAsia="Times New Roman" w:cs="Times New Roman"/>
          <w:noProof w:val="0"/>
          <w:lang w:val="sr-Latn-RS"/>
        </w:rPr>
        <w:t>c</w:t>
      </w:r>
      <w:r w:rsidRPr="38BF7B77" w:rsidR="11ACB69A">
        <w:rPr>
          <w:rFonts w:ascii="Times New Roman" w:hAnsi="Times New Roman" w:eastAsia="Times New Roman" w:cs="Times New Roman"/>
          <w:noProof w:val="0"/>
          <w:lang w:val="sr-Latn-RS"/>
        </w:rPr>
        <w:t>hat</w:t>
      </w:r>
      <w:r w:rsidRPr="38BF7B77" w:rsidR="11ACB69A">
        <w:rPr>
          <w:rFonts w:ascii="Times New Roman" w:hAnsi="Times New Roman" w:eastAsia="Times New Roman" w:cs="Times New Roman"/>
          <w:noProof w:val="0"/>
          <w:lang w:val="sr-Latn-RS"/>
        </w:rPr>
        <w:t xml:space="preserve"> </w:t>
      </w:r>
      <w:r w:rsidRPr="38BF7B77" w:rsidR="11ACB69A">
        <w:rPr>
          <w:rFonts w:ascii="Times New Roman" w:hAnsi="Times New Roman" w:eastAsia="Times New Roman" w:cs="Times New Roman"/>
          <w:noProof w:val="0"/>
          <w:lang w:val="sr-Latn-RS"/>
        </w:rPr>
        <w:t>opcije radi dogovora detalja posla. Po završetku usluge, korisnik ima mogućnost ostavljanja ocene i recenzije, čime doprinosi izgradnji sistema poverenja i unapređenju kvaliteta usluga u okviru aplikacije.</w:t>
      </w:r>
    </w:p>
    <w:p w:rsidR="38BF7B77" w:rsidP="38BF7B77" w:rsidRDefault="38BF7B77" w14:paraId="0E953A85" w14:textId="794CD1D8">
      <w:pPr>
        <w:pStyle w:val="BodyText"/>
        <w:rPr>
          <w:rFonts w:ascii="Times New Roman" w:hAnsi="Times New Roman" w:eastAsia="Times New Roman" w:cs="Times New Roman"/>
          <w:lang w:val="sr-Latn-RS"/>
        </w:rPr>
      </w:pPr>
    </w:p>
    <w:p xmlns:wp14="http://schemas.microsoft.com/office/word/2010/wordml" w:rsidRPr="00A22BAC" w:rsidR="00206E1F" w:rsidP="38BF7B77" w:rsidRDefault="00B849B5" w14:paraId="0296ABEC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01" w:id="11"/>
      <w:r w:rsidRPr="38BF7B77" w:rsidR="643B7719">
        <w:rPr>
          <w:rFonts w:ascii="Times New Roman" w:hAnsi="Times New Roman" w:eastAsia="Times New Roman" w:cs="Times New Roman"/>
          <w:lang w:val="sr-Latn-RS"/>
        </w:rPr>
        <w:t>Opis okruženja</w:t>
      </w:r>
      <w:bookmarkEnd w:id="11"/>
    </w:p>
    <w:p xmlns:wp14="http://schemas.microsoft.com/office/word/2010/wordml" w:rsidRPr="00A22BAC" w:rsidR="00150CC1" w:rsidP="38BF7B77" w:rsidRDefault="00150CC1" w14:paraId="48B97E1C" wp14:textId="77777777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7F3D196F">
        <w:rPr>
          <w:rFonts w:ascii="Times New Roman" w:hAnsi="Times New Roman" w:eastAsia="Times New Roman" w:cs="Times New Roman"/>
          <w:lang w:val="sr-Latn-RS"/>
        </w:rPr>
        <w:t>Korisnici s</w:t>
      </w:r>
      <w:r w:rsidRPr="38BF7B77" w:rsidR="09824CA0">
        <w:rPr>
          <w:rFonts w:ascii="Times New Roman" w:hAnsi="Times New Roman" w:eastAsia="Times New Roman" w:cs="Times New Roman"/>
          <w:lang w:val="sr-Latn-RS"/>
        </w:rPr>
        <w:t xml:space="preserve">istema pristupaju sistemu putem interneta </w:t>
      </w:r>
      <w:r w:rsidRPr="38BF7B77" w:rsidR="7F3D196F">
        <w:rPr>
          <w:rFonts w:ascii="Times New Roman" w:hAnsi="Times New Roman" w:eastAsia="Times New Roman" w:cs="Times New Roman"/>
          <w:lang w:val="sr-Latn-RS"/>
        </w:rPr>
        <w:t>što zahteva minimum modemsku Internet konekciju. Ne postoje posebna ograničenja u pogledu okruženja.</w:t>
      </w:r>
    </w:p>
    <w:p xmlns:wp14="http://schemas.microsoft.com/office/word/2010/wordml" w:rsidRPr="00A22BAC" w:rsidR="00206E1F" w:rsidP="38BF7B77" w:rsidRDefault="00D44844" w14:paraId="046F2550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02" w:id="12"/>
      <w:r w:rsidRPr="38BF7B77" w:rsidR="1BF2E126">
        <w:rPr>
          <w:rFonts w:ascii="Times New Roman" w:hAnsi="Times New Roman" w:eastAsia="Times New Roman" w:cs="Times New Roman"/>
          <w:lang w:val="sr-Latn-RS"/>
        </w:rPr>
        <w:t>Osnovne potrebe korisnika</w:t>
      </w:r>
      <w:bookmarkEnd w:id="12"/>
    </w:p>
    <w:p w:rsidR="6B3EA9A6" w:rsidP="38BF7B77" w:rsidRDefault="6B3EA9A6" w14:paraId="4EFB62E5" w14:textId="796A5B08">
      <w:pPr>
        <w:pStyle w:val="BodyText"/>
        <w:tabs>
          <w:tab w:val="clear" w:leader="none" w:pos="360"/>
          <w:tab w:val="num" w:leader="none" w:pos="1080"/>
        </w:tabs>
        <w:ind w:left="720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B3EA9A6">
        <w:rPr>
          <w:rFonts w:ascii="Times New Roman" w:hAnsi="Times New Roman" w:eastAsia="Times New Roman" w:cs="Times New Roman"/>
          <w:noProof w:val="0"/>
          <w:lang w:val="sr-Latn-RS"/>
        </w:rPr>
        <w:t xml:space="preserve">Korisnici </w:t>
      </w:r>
      <w:r w:rsidRPr="38BF7B77" w:rsidR="6B3EA9A6">
        <w:rPr>
          <w:rFonts w:ascii="Times New Roman" w:hAnsi="Times New Roman" w:eastAsia="Times New Roman" w:cs="Times New Roman"/>
          <w:noProof w:val="0"/>
          <w:lang w:val="sr-Latn-RS"/>
        </w:rPr>
        <w:t>NearYou</w:t>
      </w:r>
      <w:r w:rsidRPr="38BF7B77" w:rsidR="6B3EA9A6">
        <w:rPr>
          <w:rFonts w:ascii="Times New Roman" w:hAnsi="Times New Roman" w:eastAsia="Times New Roman" w:cs="Times New Roman"/>
          <w:noProof w:val="0"/>
          <w:lang w:val="sr-Latn-RS"/>
        </w:rPr>
        <w:t xml:space="preserve"> portala imaju potrebu za jednostavnim, brzim i pouzdanim načinom povezivanja radi razmene lokalnih usluga. Pružaoci usluga žele mogućnost da lako predstave svoje veštine i ponude usluge u svojoj okolini, dok naručioci usluga imaju potrebu da brzo pronađu odgovarajuću pomoć za kratkotrajne fizičke poslove. Obema grupama korisnika važno je da sistem bude pregledan, intuitivan i dostupan sa različitih uređaja.</w:t>
      </w:r>
    </w:p>
    <w:p w:rsidR="6B3EA9A6" w:rsidP="38BF7B77" w:rsidRDefault="6B3EA9A6" w14:paraId="4ED1F17C" w14:textId="1CBB36DC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B3EA9A6">
        <w:rPr>
          <w:rFonts w:ascii="Times New Roman" w:hAnsi="Times New Roman" w:eastAsia="Times New Roman" w:cs="Times New Roman"/>
          <w:noProof w:val="0"/>
          <w:lang w:val="sr-Latn-RS"/>
        </w:rPr>
        <w:t>Pored osnovne funkcionalnosti povezivanja, korisnici očekuju transparentnost i sigurnost prilikom korišćenja sistema. To uključuje jasan prikaz informacija o uslugama, cenama i lokaciji, kao i uvid u ocene i recenzije drugih korisnika. Sistem poverenja predstavlja ključnu potrebu, jer omogućava korisnicima da donesu informisane odluke i smanji rizik od nepoželjnih iskustava.</w:t>
      </w:r>
    </w:p>
    <w:p w:rsidR="6B3EA9A6" w:rsidP="38BF7B77" w:rsidRDefault="6B3EA9A6" w14:paraId="63F05600" w14:textId="75F3B8C4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B3EA9A6">
        <w:rPr>
          <w:rFonts w:ascii="Times New Roman" w:hAnsi="Times New Roman" w:eastAsia="Times New Roman" w:cs="Times New Roman"/>
          <w:noProof w:val="0"/>
          <w:lang w:val="sr-Latn-RS"/>
        </w:rPr>
        <w:t>Administrator portala ima potrebu za efikasnim upravljanjem korisnicima i sadržajem sistema. Njegov zadatak je da obezbedi pravilno funkcionisanje portala, održava kvalitet i tačnost objavljenih informacija, kao i da reaguje u slučaju nepravilnosti ili zloupotreba. Time se obezbeđuje stabilan i pouzdan rad sistema za sve korisnike.</w:t>
      </w:r>
    </w:p>
    <w:p w:rsidR="38BF7B77" w:rsidP="38BF7B77" w:rsidRDefault="38BF7B77" w14:paraId="55DE5ED9" w14:textId="683C0335">
      <w:pPr>
        <w:pStyle w:val="BodyText"/>
        <w:tabs>
          <w:tab w:val="clear" w:leader="none" w:pos="360"/>
          <w:tab w:val="num" w:leader="none" w:pos="1080"/>
        </w:tabs>
        <w:ind w:left="1080"/>
        <w:rPr>
          <w:rFonts w:ascii="Times New Roman" w:hAnsi="Times New Roman" w:eastAsia="Times New Roman" w:cs="Times New Roman"/>
          <w:lang w:val="sr-Latn-RS"/>
        </w:rPr>
      </w:pPr>
    </w:p>
    <w:p xmlns:wp14="http://schemas.microsoft.com/office/word/2010/wordml" w:rsidRPr="00A22BAC" w:rsidR="00206E1F" w:rsidP="38BF7B77" w:rsidRDefault="00D44844" w14:paraId="4057217E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03" w:id="13"/>
      <w:r w:rsidRPr="38BF7B77" w:rsidR="1BF2E126">
        <w:rPr>
          <w:rFonts w:ascii="Times New Roman" w:hAnsi="Times New Roman" w:eastAsia="Times New Roman" w:cs="Times New Roman"/>
          <w:lang w:val="sr-Latn-RS"/>
        </w:rPr>
        <w:t>Alternative i konkurencija</w:t>
      </w:r>
      <w:bookmarkEnd w:id="13"/>
    </w:p>
    <w:p w:rsidR="0BACE806" w:rsidP="38BF7B77" w:rsidRDefault="0BACE806" w14:paraId="6BA5D625" w14:textId="3A5C7801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0BACE806">
        <w:rPr>
          <w:rFonts w:ascii="Times New Roman" w:hAnsi="Times New Roman" w:eastAsia="Times New Roman" w:cs="Times New Roman"/>
          <w:noProof w:val="0"/>
          <w:lang w:val="sr-Latn-RS"/>
        </w:rPr>
        <w:t xml:space="preserve">Postojeće alternative ovom rešenju uključuju različite </w:t>
      </w:r>
      <w:r w:rsidRPr="38BF7B77" w:rsidR="0BACE806">
        <w:rPr>
          <w:rFonts w:ascii="Times New Roman" w:hAnsi="Times New Roman" w:eastAsia="Times New Roman" w:cs="Times New Roman"/>
          <w:noProof w:val="0"/>
          <w:lang w:val="sr-Latn-RS"/>
        </w:rPr>
        <w:t>freelance</w:t>
      </w:r>
      <w:r w:rsidRPr="38BF7B77" w:rsidR="0BACE806">
        <w:rPr>
          <w:rFonts w:ascii="Times New Roman" w:hAnsi="Times New Roman" w:eastAsia="Times New Roman" w:cs="Times New Roman"/>
          <w:noProof w:val="0"/>
          <w:lang w:val="sr-Latn-RS"/>
        </w:rPr>
        <w:t xml:space="preserve"> platforme i društvene mreže putem kojih korisnici neformalno nude i traže usluge. Međutim, takve platforme su uglavnom usmerene na onlajn poslove ili ne omogućavaju precizno lokalno povezivanje korisnika. </w:t>
      </w:r>
      <w:r w:rsidRPr="38BF7B77" w:rsidR="0BACE806">
        <w:rPr>
          <w:rFonts w:ascii="Times New Roman" w:hAnsi="Times New Roman" w:eastAsia="Times New Roman" w:cs="Times New Roman"/>
          <w:noProof w:val="0"/>
          <w:lang w:val="sr-Latn-RS"/>
        </w:rPr>
        <w:t>NearYou</w:t>
      </w:r>
      <w:r w:rsidRPr="38BF7B77" w:rsidR="0BACE806">
        <w:rPr>
          <w:rFonts w:ascii="Times New Roman" w:hAnsi="Times New Roman" w:eastAsia="Times New Roman" w:cs="Times New Roman"/>
          <w:noProof w:val="0"/>
          <w:lang w:val="sr-Latn-RS"/>
        </w:rPr>
        <w:t xml:space="preserve"> portal se razlikuje po fokusu na lokalne, fizičke usluge, jednostavnom povezivanju u istoj okolini i sistemu ocena koji omogućava veći nivo poverenja i sigurnosti među korisnicima.</w:t>
      </w:r>
    </w:p>
    <w:p xmlns:wp14="http://schemas.microsoft.com/office/word/2010/wordml" w:rsidRPr="00A22BAC" w:rsidR="00206E1F" w:rsidP="38BF7B77" w:rsidRDefault="00B849B5" w14:paraId="2EC9EB5E" wp14:textId="77777777">
      <w:pPr>
        <w:pStyle w:val="Heading1"/>
        <w:rPr>
          <w:rFonts w:ascii="Times New Roman" w:hAnsi="Times New Roman" w:eastAsia="Times New Roman" w:cs="Times New Roman"/>
          <w:lang w:val="sr-Latn-RS"/>
        </w:rPr>
      </w:pPr>
      <w:bookmarkStart w:name="_Toc161771504" w:id="14"/>
      <w:r w:rsidRPr="38BF7B77" w:rsidR="643B7719">
        <w:rPr>
          <w:rFonts w:ascii="Times New Roman" w:hAnsi="Times New Roman" w:eastAsia="Times New Roman" w:cs="Times New Roman"/>
          <w:lang w:val="sr-Latn-RS"/>
        </w:rPr>
        <w:t>Opis</w:t>
      </w:r>
      <w:r w:rsidRPr="38BF7B77" w:rsidR="1BF2E126">
        <w:rPr>
          <w:rFonts w:ascii="Times New Roman" w:hAnsi="Times New Roman" w:eastAsia="Times New Roman" w:cs="Times New Roman"/>
          <w:lang w:val="sr-Latn-RS"/>
        </w:rPr>
        <w:t xml:space="preserve"> proizvoda</w:t>
      </w:r>
      <w:bookmarkEnd w:id="14"/>
    </w:p>
    <w:p w:rsidR="3AEC1A6F" w:rsidP="38BF7B77" w:rsidRDefault="3AEC1A6F" w14:paraId="68E66377" w14:textId="3E11BF2D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3AEC1A6F">
        <w:rPr>
          <w:rFonts w:ascii="Times New Roman" w:hAnsi="Times New Roman" w:eastAsia="Times New Roman" w:cs="Times New Roman"/>
          <w:noProof w:val="0"/>
          <w:lang w:val="sr-Latn-RS"/>
        </w:rPr>
        <w:t xml:space="preserve">U ovom odeljku dat je pregled osnovnih mogućnosti </w:t>
      </w:r>
      <w:r w:rsidRPr="38BF7B77" w:rsidR="3AEC1A6F">
        <w:rPr>
          <w:rFonts w:ascii="Times New Roman" w:hAnsi="Times New Roman" w:eastAsia="Times New Roman" w:cs="Times New Roman"/>
          <w:b w:val="1"/>
          <w:bCs w:val="1"/>
          <w:noProof w:val="0"/>
          <w:lang w:val="sr-Latn-RS"/>
        </w:rPr>
        <w:t>NearYou</w:t>
      </w:r>
      <w:r w:rsidRPr="38BF7B77" w:rsidR="3AEC1A6F">
        <w:rPr>
          <w:rFonts w:ascii="Times New Roman" w:hAnsi="Times New Roman" w:eastAsia="Times New Roman" w:cs="Times New Roman"/>
          <w:b w:val="1"/>
          <w:bCs w:val="1"/>
          <w:noProof w:val="0"/>
          <w:lang w:val="sr-Latn-RS"/>
        </w:rPr>
        <w:t xml:space="preserve"> </w:t>
      </w:r>
      <w:r w:rsidRPr="38BF7B77" w:rsidR="3AEC1A6F">
        <w:rPr>
          <w:rFonts w:ascii="Times New Roman" w:hAnsi="Times New Roman" w:eastAsia="Times New Roman" w:cs="Times New Roman"/>
          <w:b w:val="0"/>
          <w:bCs w:val="0"/>
          <w:noProof w:val="0"/>
          <w:lang w:val="sr-Latn-RS"/>
        </w:rPr>
        <w:t>portala</w:t>
      </w:r>
      <w:r w:rsidRPr="38BF7B77" w:rsidR="3AEC1A6F">
        <w:rPr>
          <w:rFonts w:ascii="Times New Roman" w:hAnsi="Times New Roman" w:eastAsia="Times New Roman" w:cs="Times New Roman"/>
          <w:noProof w:val="0"/>
          <w:lang w:val="sr-Latn-RS"/>
        </w:rPr>
        <w:t xml:space="preserve">, kao i kontekst u kome sistem treba da funkcioniše i njegova konfiguracija. </w:t>
      </w:r>
      <w:r w:rsidRPr="38BF7B77" w:rsidR="3AEC1A6F">
        <w:rPr>
          <w:rFonts w:ascii="Times New Roman" w:hAnsi="Times New Roman" w:eastAsia="Times New Roman" w:cs="Times New Roman"/>
          <w:noProof w:val="0"/>
          <w:lang w:val="sr-Latn-RS"/>
        </w:rPr>
        <w:t>NearYou</w:t>
      </w:r>
      <w:r w:rsidRPr="38BF7B77" w:rsidR="3AEC1A6F">
        <w:rPr>
          <w:rFonts w:ascii="Times New Roman" w:hAnsi="Times New Roman" w:eastAsia="Times New Roman" w:cs="Times New Roman"/>
          <w:noProof w:val="0"/>
          <w:lang w:val="sr-Latn-RS"/>
        </w:rPr>
        <w:t xml:space="preserve"> portal predstavlja web aplikaciju namenjenu povezivanju korisnika koji nude i korisnika koji traže lokalne, kratkotrajne fizičke usluge, uz podršku za komunikaciju, oglašavanje i sistem ocenjivanja.</w:t>
      </w:r>
    </w:p>
    <w:p xmlns:wp14="http://schemas.microsoft.com/office/word/2010/wordml" w:rsidRPr="00A22BAC" w:rsidR="00206E1F" w:rsidP="38BF7B77" w:rsidRDefault="00D44844" w14:paraId="5B930426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05" w:id="15"/>
      <w:r w:rsidRPr="38BF7B77" w:rsidR="1BF2E126">
        <w:rPr>
          <w:rFonts w:ascii="Times New Roman" w:hAnsi="Times New Roman" w:eastAsia="Times New Roman" w:cs="Times New Roman"/>
          <w:lang w:val="sr-Latn-RS"/>
        </w:rPr>
        <w:t>Perspektiva proi</w:t>
      </w:r>
      <w:r w:rsidRPr="38BF7B77" w:rsidR="643B7719">
        <w:rPr>
          <w:rFonts w:ascii="Times New Roman" w:hAnsi="Times New Roman" w:eastAsia="Times New Roman" w:cs="Times New Roman"/>
          <w:lang w:val="sr-Latn-RS"/>
        </w:rPr>
        <w:t>z</w:t>
      </w:r>
      <w:r w:rsidRPr="38BF7B77" w:rsidR="1BF2E126">
        <w:rPr>
          <w:rFonts w:ascii="Times New Roman" w:hAnsi="Times New Roman" w:eastAsia="Times New Roman" w:cs="Times New Roman"/>
          <w:lang w:val="sr-Latn-RS"/>
        </w:rPr>
        <w:t>voda</w:t>
      </w:r>
      <w:bookmarkEnd w:id="15"/>
      <w:r w:rsidRPr="38BF7B77" w:rsidR="7ABF7A58">
        <w:rPr>
          <w:rFonts w:ascii="Times New Roman" w:hAnsi="Times New Roman" w:eastAsia="Times New Roman" w:cs="Times New Roman"/>
          <w:lang w:val="sr-Latn-RS"/>
        </w:rPr>
        <w:t xml:space="preserve"> </w:t>
      </w:r>
    </w:p>
    <w:p w:rsidR="4DAEC69C" w:rsidP="38BF7B77" w:rsidRDefault="4DAEC69C" w14:paraId="1C8AA302" w14:textId="7FAA3838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0"/>
          <w:szCs w:val="20"/>
          <w:lang w:val="sr-Latn-RS"/>
        </w:rPr>
      </w:pPr>
      <w:r w:rsidRPr="38BF7B77" w:rsidR="4DAEC69C">
        <w:rPr>
          <w:rFonts w:ascii="Times New Roman" w:hAnsi="Times New Roman" w:eastAsia="Times New Roman" w:cs="Times New Roman"/>
          <w:noProof w:val="0"/>
          <w:lang w:val="sr-Latn-RS"/>
        </w:rPr>
        <w:t>Korisnički deo sistema izvršava se u okviru web čitača na uređajima korisnika. Pristup aplikaciji ostvaruje se putem Interneta, bez potrebe za instalacijom dodatnog softvera, što omogućava jednostavno korišćenje sistema na različitim uređajima i operativnim sistemima.</w:t>
      </w:r>
      <w:r w:rsidRPr="38BF7B77" w:rsidR="7AC8B232">
        <w:rPr>
          <w:rFonts w:ascii="Times New Roman" w:hAnsi="Times New Roman" w:eastAsia="Times New Roman" w:cs="Times New Roman"/>
          <w:noProof w:val="0"/>
          <w:sz w:val="20"/>
          <w:szCs w:val="20"/>
          <w:lang w:val="sr-Latn-RS"/>
        </w:rPr>
        <w:t xml:space="preserve"> Dijagram koji prikazuje kontekst sistema obuhvata interakciju između korisnika (administrator portala, pružalac usluga i naručilac usluga), </w:t>
      </w:r>
      <w:r w:rsidRPr="38BF7B77" w:rsidR="7AC8B232">
        <w:rPr>
          <w:rFonts w:ascii="Times New Roman" w:hAnsi="Times New Roman" w:eastAsia="Times New Roman" w:cs="Times New Roman"/>
          <w:noProof w:val="0"/>
          <w:sz w:val="20"/>
          <w:szCs w:val="20"/>
          <w:lang w:val="sr-Latn-RS"/>
        </w:rPr>
        <w:t>NearYou</w:t>
      </w:r>
      <w:r w:rsidRPr="38BF7B77" w:rsidR="7AC8B232">
        <w:rPr>
          <w:rFonts w:ascii="Times New Roman" w:hAnsi="Times New Roman" w:eastAsia="Times New Roman" w:cs="Times New Roman"/>
          <w:noProof w:val="0"/>
          <w:sz w:val="20"/>
          <w:szCs w:val="20"/>
          <w:lang w:val="sr-Latn-RS"/>
        </w:rPr>
        <w:t xml:space="preserve"> portala i baze podataka(</w:t>
      </w:r>
      <w:r w:rsidRPr="38BF7B77" w:rsidR="7AC8B232">
        <w:rPr>
          <w:rFonts w:ascii="Times New Roman" w:hAnsi="Times New Roman" w:eastAsia="Times New Roman" w:cs="Times New Roman"/>
          <w:b w:val="1"/>
          <w:bCs w:val="1"/>
          <w:lang w:val="sr-Latn-RS"/>
        </w:rPr>
        <w:t>Slika 6.1.1</w:t>
      </w:r>
      <w:r w:rsidRPr="38BF7B77" w:rsidR="7AC8B232">
        <w:rPr>
          <w:rFonts w:ascii="Times New Roman" w:hAnsi="Times New Roman" w:eastAsia="Times New Roman" w:cs="Times New Roman"/>
          <w:b w:val="1"/>
          <w:bCs w:val="1"/>
          <w:lang w:val="sr-Latn-RS"/>
        </w:rPr>
        <w:t>.</w:t>
      </w:r>
      <w:r w:rsidRPr="38BF7B77" w:rsidR="7AC8B232">
        <w:rPr>
          <w:rFonts w:ascii="Times New Roman" w:hAnsi="Times New Roman" w:eastAsia="Times New Roman" w:cs="Times New Roman"/>
          <w:noProof w:val="0"/>
          <w:sz w:val="20"/>
          <w:szCs w:val="20"/>
          <w:lang w:val="sr-Latn-RS"/>
        </w:rPr>
        <w:t>).</w:t>
      </w:r>
    </w:p>
    <w:p w:rsidR="4DAEC69C" w:rsidP="38BF7B77" w:rsidRDefault="4DAEC69C" w14:paraId="69F682B3" w14:textId="073B7109">
      <w:pPr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4DAEC69C">
        <w:rPr>
          <w:rFonts w:ascii="Times New Roman" w:hAnsi="Times New Roman" w:eastAsia="Times New Roman" w:cs="Times New Roman"/>
          <w:noProof w:val="0"/>
          <w:lang w:val="sr-Latn-RS"/>
        </w:rPr>
        <w:t>Korisnički deo aplikacije zadužen je za prikaz sadržaja i slanje zahteva serverskom delu sistema, dok se obrada podataka i poslovna logika izvršavaju na serveru. Ovakav način rada obezbeđuje centralizovano upravljanje sistemom, veću sigurnost podataka i jednostavnije održavanje aplikacije.</w:t>
      </w:r>
    </w:p>
    <w:p w:rsidR="38BF7B77" w:rsidP="38BF7B77" w:rsidRDefault="38BF7B77" w14:paraId="70BD5058" w14:textId="1A8EB726">
      <w:pPr>
        <w:pStyle w:val="BodyText"/>
        <w:rPr>
          <w:rFonts w:ascii="Times New Roman" w:hAnsi="Times New Roman" w:eastAsia="Times New Roman" w:cs="Times New Roman"/>
          <w:lang w:val="sr-Latn-RS"/>
        </w:rPr>
      </w:pPr>
    </w:p>
    <w:p xmlns:wp14="http://schemas.microsoft.com/office/word/2010/wordml" w:rsidRPr="00A22BAC" w:rsidR="00206E1F" w:rsidP="38BF7B77" w:rsidRDefault="00206E1F" w14:paraId="4DDBEF00" wp14:textId="77777777">
      <w:pPr>
        <w:pStyle w:val="BodyText"/>
        <w:rPr>
          <w:rFonts w:ascii="Times New Roman" w:hAnsi="Times New Roman" w:eastAsia="Times New Roman" w:cs="Times New Roman"/>
          <w:lang w:val="sr-Latn-RS"/>
        </w:rPr>
      </w:pPr>
    </w:p>
    <w:p xmlns:wp14="http://schemas.microsoft.com/office/word/2010/wordml" w:rsidRPr="00A22BAC" w:rsidR="00206E1F" w:rsidP="38BF7B77" w:rsidRDefault="00740B9F" w14:paraId="0027438C" wp14:textId="2DCA659B">
      <w:pPr>
        <w:pStyle w:val="BodyText"/>
        <w:ind w:left="851"/>
        <w:rPr>
          <w:rFonts w:ascii="Times New Roman" w:hAnsi="Times New Roman" w:eastAsia="Times New Roman" w:cs="Times New Roman"/>
          <w:lang w:val="sr-Latn-RS"/>
        </w:rPr>
      </w:pPr>
    </w:p>
    <w:p xmlns:wp14="http://schemas.microsoft.com/office/word/2010/wordml" w:rsidRPr="00A22BAC" w:rsidR="00AF6B06" w:rsidP="38BF7B77" w:rsidRDefault="00AF6B06" w14:paraId="0562CB0E" wp14:textId="33D48C8E">
      <w:pPr>
        <w:pStyle w:val="BodyText"/>
        <w:jc w:val="center"/>
        <w:rPr>
          <w:rFonts w:ascii="Times New Roman" w:hAnsi="Times New Roman" w:eastAsia="Times New Roman" w:cs="Times New Roman"/>
          <w:b w:val="1"/>
          <w:bCs w:val="1"/>
          <w:lang w:val="sr-Latn-RS"/>
        </w:rPr>
      </w:pPr>
      <w:r w:rsidR="3F302E2C">
        <w:drawing>
          <wp:inline xmlns:wp14="http://schemas.microsoft.com/office/word/2010/wordprocessingDrawing" wp14:editId="65152EAD" wp14:anchorId="41F8EA21">
            <wp:extent cx="5170880" cy="1685925"/>
            <wp:effectExtent l="0" t="0" r="0" b="0"/>
            <wp:docPr id="1988742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742060" name=""/>
                    <pic:cNvPicPr/>
                  </pic:nvPicPr>
                  <pic:blipFill>
                    <a:blip xmlns:r="http://schemas.openxmlformats.org/officeDocument/2006/relationships" r:embed="rId505817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088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22BAC" w:rsidR="00206E1F" w:rsidP="38BF7B77" w:rsidRDefault="00D44844" w14:paraId="3C65004B" wp14:textId="1F106E25">
      <w:pPr>
        <w:pStyle w:val="BodyText"/>
        <w:jc w:val="center"/>
        <w:rPr>
          <w:rFonts w:ascii="Times New Roman" w:hAnsi="Times New Roman" w:eastAsia="Times New Roman" w:cs="Times New Roman"/>
          <w:b w:val="1"/>
          <w:bCs w:val="1"/>
          <w:lang w:val="sr-Latn-RS"/>
        </w:rPr>
      </w:pPr>
      <w:r w:rsidRPr="38BF7B77" w:rsidR="1BF2E126">
        <w:rPr>
          <w:rFonts w:ascii="Times New Roman" w:hAnsi="Times New Roman" w:eastAsia="Times New Roman" w:cs="Times New Roman"/>
          <w:b w:val="1"/>
          <w:bCs w:val="1"/>
          <w:lang w:val="sr-Latn-RS"/>
        </w:rPr>
        <w:t>Slika</w:t>
      </w:r>
      <w:r w:rsidRPr="38BF7B77" w:rsidR="7ABF7A58">
        <w:rPr>
          <w:rFonts w:ascii="Times New Roman" w:hAnsi="Times New Roman" w:eastAsia="Times New Roman" w:cs="Times New Roman"/>
          <w:b w:val="1"/>
          <w:bCs w:val="1"/>
          <w:lang w:val="sr-Latn-RS"/>
        </w:rPr>
        <w:t xml:space="preserve"> 6.1.1</w:t>
      </w:r>
      <w:r w:rsidRPr="38BF7B77" w:rsidR="1BF2E126">
        <w:rPr>
          <w:rFonts w:ascii="Times New Roman" w:hAnsi="Times New Roman" w:eastAsia="Times New Roman" w:cs="Times New Roman"/>
          <w:b w:val="1"/>
          <w:bCs w:val="1"/>
          <w:lang w:val="sr-Latn-RS"/>
        </w:rPr>
        <w:t>.</w:t>
      </w:r>
      <w:r w:rsidRPr="38BF7B77" w:rsidR="7ABF7A58">
        <w:rPr>
          <w:rFonts w:ascii="Times New Roman" w:hAnsi="Times New Roman" w:eastAsia="Times New Roman" w:cs="Times New Roman"/>
          <w:b w:val="1"/>
          <w:bCs w:val="1"/>
          <w:lang w:val="sr-Latn-RS"/>
        </w:rPr>
        <w:t xml:space="preserve"> </w:t>
      </w:r>
      <w:r w:rsidRPr="38BF7B77" w:rsidR="1BF2E126">
        <w:rPr>
          <w:rFonts w:ascii="Times New Roman" w:hAnsi="Times New Roman" w:eastAsia="Times New Roman" w:cs="Times New Roman"/>
          <w:b w:val="1"/>
          <w:bCs w:val="1"/>
          <w:lang w:val="sr-Latn-RS"/>
        </w:rPr>
        <w:t xml:space="preserve">Kontekst sistema </w:t>
      </w:r>
      <w:r w:rsidRPr="38BF7B77" w:rsidR="79650E7A">
        <w:rPr>
          <w:rFonts w:ascii="Times New Roman" w:hAnsi="Times New Roman" w:eastAsia="Times New Roman" w:cs="Times New Roman"/>
          <w:b w:val="1"/>
          <w:bCs w:val="1"/>
          <w:lang w:val="sr-Latn-RS"/>
        </w:rPr>
        <w:t>NearYou</w:t>
      </w:r>
    </w:p>
    <w:p xmlns:wp14="http://schemas.microsoft.com/office/word/2010/wordml" w:rsidRPr="00A22BAC" w:rsidR="00AF6B06" w:rsidP="38BF7B77" w:rsidRDefault="00AF6B06" w14:paraId="34CE0A41" wp14:textId="77777777">
      <w:pPr>
        <w:pStyle w:val="BodyText"/>
        <w:rPr>
          <w:rFonts w:ascii="Times New Roman" w:hAnsi="Times New Roman" w:eastAsia="Times New Roman" w:cs="Times New Roman"/>
          <w:b w:val="1"/>
          <w:bCs w:val="1"/>
          <w:lang w:val="sr-Latn-RS"/>
        </w:rPr>
      </w:pPr>
    </w:p>
    <w:p xmlns:wp14="http://schemas.microsoft.com/office/word/2010/wordml" w:rsidRPr="00A22BAC" w:rsidR="00206E1F" w:rsidP="38BF7B77" w:rsidRDefault="00740B9F" w14:paraId="0DB3FF3B" wp14:textId="4015B646">
      <w:pPr>
        <w:pStyle w:val="BodyText"/>
        <w:ind w:left="2552"/>
        <w:rPr>
          <w:rFonts w:ascii="Times New Roman" w:hAnsi="Times New Roman" w:eastAsia="Times New Roman" w:cs="Times New Roman"/>
          <w:lang w:val="sr-Latn-RS"/>
        </w:rPr>
      </w:pPr>
    </w:p>
    <w:p xmlns:wp14="http://schemas.microsoft.com/office/word/2010/wordml" w:rsidRPr="00A22BAC" w:rsidR="00AF6B06" w:rsidP="38BF7B77" w:rsidRDefault="00AF6B06" w14:paraId="08CE6F91" wp14:textId="148E0223">
      <w:pPr>
        <w:pStyle w:val="BodyText"/>
        <w:jc w:val="center"/>
        <w:rPr>
          <w:rFonts w:ascii="Times New Roman" w:hAnsi="Times New Roman" w:eastAsia="Times New Roman" w:cs="Times New Roman"/>
          <w:b w:val="1"/>
          <w:bCs w:val="1"/>
          <w:lang w:val="sr-Latn-RS"/>
        </w:rPr>
      </w:pPr>
      <w:r w:rsidR="6DA2BDBE">
        <w:drawing>
          <wp:inline xmlns:wp14="http://schemas.microsoft.com/office/word/2010/wordprocessingDrawing" wp14:editId="021FACDC" wp14:anchorId="60325838">
            <wp:extent cx="4220441" cy="1851314"/>
            <wp:effectExtent l="0" t="0" r="0" b="0"/>
            <wp:docPr id="1999088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088291" name=""/>
                    <pic:cNvPicPr/>
                  </pic:nvPicPr>
                  <pic:blipFill>
                    <a:blip xmlns:r="http://schemas.openxmlformats.org/officeDocument/2006/relationships" r:embed="rId254720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0441" cy="18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A22BAC" w:rsidR="00206E1F" w:rsidP="38BF7B77" w:rsidRDefault="00D44844" w14:paraId="3EF1CCE5" wp14:textId="25EB738C">
      <w:pPr>
        <w:pStyle w:val="BodyText"/>
        <w:jc w:val="center"/>
        <w:rPr>
          <w:rFonts w:ascii="Times New Roman" w:hAnsi="Times New Roman" w:eastAsia="Times New Roman" w:cs="Times New Roman"/>
          <w:b w:val="1"/>
          <w:bCs w:val="1"/>
          <w:lang w:val="sr-Latn-RS"/>
        </w:rPr>
      </w:pPr>
      <w:r w:rsidRPr="38BF7B77" w:rsidR="1BF2E126">
        <w:rPr>
          <w:rFonts w:ascii="Times New Roman" w:hAnsi="Times New Roman" w:eastAsia="Times New Roman" w:cs="Times New Roman"/>
          <w:b w:val="1"/>
          <w:bCs w:val="1"/>
          <w:lang w:val="sr-Latn-RS"/>
        </w:rPr>
        <w:t>Slika</w:t>
      </w:r>
      <w:r w:rsidRPr="38BF7B77" w:rsidR="7ABF7A58">
        <w:rPr>
          <w:rFonts w:ascii="Times New Roman" w:hAnsi="Times New Roman" w:eastAsia="Times New Roman" w:cs="Times New Roman"/>
          <w:b w:val="1"/>
          <w:bCs w:val="1"/>
          <w:lang w:val="sr-Latn-RS"/>
        </w:rPr>
        <w:t xml:space="preserve"> 6.1.2</w:t>
      </w:r>
      <w:r w:rsidRPr="38BF7B77" w:rsidR="1BF2E126">
        <w:rPr>
          <w:rFonts w:ascii="Times New Roman" w:hAnsi="Times New Roman" w:eastAsia="Times New Roman" w:cs="Times New Roman"/>
          <w:b w:val="1"/>
          <w:bCs w:val="1"/>
          <w:lang w:val="sr-Latn-RS"/>
        </w:rPr>
        <w:t>.</w:t>
      </w:r>
      <w:r w:rsidRPr="38BF7B77" w:rsidR="7ABF7A58">
        <w:rPr>
          <w:rFonts w:ascii="Times New Roman" w:hAnsi="Times New Roman" w:eastAsia="Times New Roman" w:cs="Times New Roman"/>
          <w:b w:val="1"/>
          <w:bCs w:val="1"/>
          <w:lang w:val="sr-Latn-RS"/>
        </w:rPr>
        <w:t xml:space="preserve"> </w:t>
      </w:r>
      <w:r w:rsidRPr="38BF7B77" w:rsidR="1BF2E126">
        <w:rPr>
          <w:rFonts w:ascii="Times New Roman" w:hAnsi="Times New Roman" w:eastAsia="Times New Roman" w:cs="Times New Roman"/>
          <w:b w:val="1"/>
          <w:bCs w:val="1"/>
          <w:lang w:val="sr-Latn-RS"/>
        </w:rPr>
        <w:t xml:space="preserve">Pregled sistema </w:t>
      </w:r>
      <w:r w:rsidRPr="38BF7B77" w:rsidR="0A08EF64">
        <w:rPr>
          <w:rFonts w:ascii="Times New Roman" w:hAnsi="Times New Roman" w:eastAsia="Times New Roman" w:cs="Times New Roman"/>
          <w:b w:val="1"/>
          <w:bCs w:val="1"/>
          <w:lang w:val="sr-Latn-RS"/>
        </w:rPr>
        <w:t>NearYou</w:t>
      </w:r>
    </w:p>
    <w:p xmlns:wp14="http://schemas.microsoft.com/office/word/2010/wordml" w:rsidRPr="00A22BAC" w:rsidR="00AF6B06" w:rsidP="38BF7B77" w:rsidRDefault="00AF6B06" w14:paraId="61CDCEAD" wp14:textId="77777777">
      <w:pPr>
        <w:pStyle w:val="BodyText"/>
        <w:jc w:val="center"/>
        <w:rPr>
          <w:rFonts w:ascii="Times New Roman" w:hAnsi="Times New Roman" w:eastAsia="Times New Roman" w:cs="Times New Roman"/>
          <w:b w:val="1"/>
          <w:bCs w:val="1"/>
          <w:lang w:val="sr-Latn-RS"/>
        </w:rPr>
      </w:pPr>
    </w:p>
    <w:p xmlns:wp14="http://schemas.microsoft.com/office/word/2010/wordml" w:rsidRPr="00A22BAC" w:rsidR="00206E1F" w:rsidP="38BF7B77" w:rsidRDefault="00D44844" w14:paraId="28A53F54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06" w:id="16"/>
      <w:r w:rsidRPr="38BF7B77" w:rsidR="1BF2E126">
        <w:rPr>
          <w:rFonts w:ascii="Times New Roman" w:hAnsi="Times New Roman" w:eastAsia="Times New Roman" w:cs="Times New Roman"/>
          <w:lang w:val="sr-Latn-RS"/>
        </w:rPr>
        <w:t xml:space="preserve">Pregled </w:t>
      </w:r>
      <w:r w:rsidRPr="38BF7B77" w:rsidR="643B7719">
        <w:rPr>
          <w:rFonts w:ascii="Times New Roman" w:hAnsi="Times New Roman" w:eastAsia="Times New Roman" w:cs="Times New Roman"/>
          <w:lang w:val="sr-Latn-RS"/>
        </w:rPr>
        <w:t>mogućnosti</w:t>
      </w:r>
      <w:bookmarkEnd w:id="16"/>
    </w:p>
    <w:p xmlns:wp14="http://schemas.microsoft.com/office/word/2010/wordml" w:rsidRPr="00A22BAC" w:rsidR="00206E1F" w:rsidP="38BF7B77" w:rsidRDefault="00206E1F" w14:paraId="43AB4BD8" wp14:textId="52F2788E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2478A724">
        <w:rPr>
          <w:rFonts w:ascii="Times New Roman" w:hAnsi="Times New Roman" w:eastAsia="Times New Roman" w:cs="Times New Roman"/>
          <w:noProof w:val="0"/>
          <w:lang w:val="sr-Latn-RS"/>
        </w:rPr>
        <w:t xml:space="preserve">Tabela prikazana u ovom odeljku identifikuje osnovne mogućnosti </w:t>
      </w:r>
      <w:r w:rsidRPr="38BF7B77" w:rsidR="2478A724">
        <w:rPr>
          <w:rFonts w:ascii="Times New Roman" w:hAnsi="Times New Roman" w:eastAsia="Times New Roman" w:cs="Times New Roman"/>
          <w:b w:val="1"/>
          <w:bCs w:val="1"/>
          <w:noProof w:val="0"/>
          <w:lang w:val="sr-Latn-RS"/>
        </w:rPr>
        <w:t>NearYou</w:t>
      </w:r>
      <w:r w:rsidRPr="38BF7B77" w:rsidR="2478A724">
        <w:rPr>
          <w:rFonts w:ascii="Times New Roman" w:hAnsi="Times New Roman" w:eastAsia="Times New Roman" w:cs="Times New Roman"/>
          <w:b w:val="1"/>
          <w:bCs w:val="1"/>
          <w:noProof w:val="0"/>
          <w:lang w:val="sr-Latn-RS"/>
        </w:rPr>
        <w:t xml:space="preserve"> portala</w:t>
      </w:r>
      <w:r w:rsidRPr="38BF7B77" w:rsidR="2478A724">
        <w:rPr>
          <w:rFonts w:ascii="Times New Roman" w:hAnsi="Times New Roman" w:eastAsia="Times New Roman" w:cs="Times New Roman"/>
          <w:noProof w:val="0"/>
          <w:lang w:val="sr-Latn-RS"/>
        </w:rPr>
        <w:t xml:space="preserve"> u pogledu prednosti koje sistem nudi korisnicima i funkcionalnosti kojima se te prednosti ostvaruju. Detaljniji opis funkcionalnih zahteva sistema dat je u odgovarajućem odeljku ovog dokumenta.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911"/>
        <w:gridCol w:w="6172"/>
      </w:tblGrid>
      <w:tr w:rsidR="38BF7B77" w:rsidTr="38BF7B77" w14:paraId="4427F864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088725E9" w14:textId="220B0B5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8BF7B77" w:rsidR="38BF7B77">
              <w:rPr>
                <w:rFonts w:ascii="Times New Roman" w:hAnsi="Times New Roman" w:eastAsia="Times New Roman" w:cs="Times New Roman"/>
                <w:b w:val="1"/>
                <w:bCs w:val="1"/>
              </w:rPr>
              <w:t>Prednosti</w:t>
            </w:r>
          </w:p>
        </w:tc>
        <w:tc>
          <w:tcPr>
            <w:tcW w:w="6172" w:type="dxa"/>
            <w:tcMar/>
          </w:tcPr>
          <w:p w:rsidR="38BF7B77" w:rsidP="38BF7B77" w:rsidRDefault="38BF7B77" w14:paraId="3CDABEA3" w14:textId="4F2AE17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8BF7B77" w:rsidR="38BF7B77">
              <w:rPr>
                <w:rFonts w:ascii="Times New Roman" w:hAnsi="Times New Roman" w:eastAsia="Times New Roman" w:cs="Times New Roman"/>
                <w:b w:val="1"/>
                <w:bCs w:val="1"/>
              </w:rPr>
              <w:t>Funkcionalnosti</w:t>
            </w:r>
          </w:p>
        </w:tc>
      </w:tr>
      <w:tr w:rsidR="38BF7B77" w:rsidTr="38BF7B77" w14:paraId="5B2C6681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32351F79" w14:textId="7A28B39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Centralizovana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evidencija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lokalnih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usluga</w:t>
            </w:r>
          </w:p>
        </w:tc>
        <w:tc>
          <w:tcPr>
            <w:tcW w:w="6172" w:type="dxa"/>
            <w:tcMar/>
          </w:tcPr>
          <w:p w:rsidR="38BF7B77" w:rsidP="38BF7B77" w:rsidRDefault="38BF7B77" w14:paraId="1B3FD14E" w14:textId="2ED647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Prikaz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i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čuvanje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svih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oglasa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za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usluge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koje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objavljuju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pružaoci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usluga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jednom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mestu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38BF7B77" w:rsidTr="38BF7B77" w14:paraId="3C020F46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1AF34CA5" w14:textId="443ACE25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172" w:type="dxa"/>
            <w:tcMar/>
          </w:tcPr>
          <w:p w:rsidR="38BF7B77" w:rsidP="38BF7B77" w:rsidRDefault="38BF7B77" w14:paraId="5966AC26" w14:textId="769CEEE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Jedinstvena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baza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podataka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oglasa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dostupna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svim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korisnicima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portala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38BF7B77" w:rsidTr="38BF7B77" w14:paraId="5CB62077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35A64A36" w14:textId="23398AF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Efikasno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pronalaženje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usluga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u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okolini</w:t>
            </w:r>
          </w:p>
        </w:tc>
        <w:tc>
          <w:tcPr>
            <w:tcW w:w="6172" w:type="dxa"/>
            <w:tcMar/>
          </w:tcPr>
          <w:p w:rsidR="38BF7B77" w:rsidP="38BF7B77" w:rsidRDefault="38BF7B77" w14:paraId="6FEECB4F" w14:textId="7C8809B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Lokalna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pretraga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usluga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osnovu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lokacije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korisnika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38BF7B77" w:rsidTr="38BF7B77" w14:paraId="55B5A06A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5C051BE0" w14:textId="080A359E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172" w:type="dxa"/>
            <w:tcMar/>
          </w:tcPr>
          <w:p w:rsidR="38BF7B77" w:rsidP="38BF7B77" w:rsidRDefault="38BF7B77" w14:paraId="749159AD" w14:textId="57E29DC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Prikaz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oglasa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mapi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sa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osnovnim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informacijama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o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usluzi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38BF7B77" w:rsidTr="38BF7B77" w14:paraId="67FED7DE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07B0AA59" w14:textId="7C2B350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Jednostavno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oglašavanje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usluga</w:t>
            </w:r>
          </w:p>
        </w:tc>
        <w:tc>
          <w:tcPr>
            <w:tcW w:w="6172" w:type="dxa"/>
            <w:tcMar/>
          </w:tcPr>
          <w:p w:rsidR="38BF7B77" w:rsidP="38BF7B77" w:rsidRDefault="38BF7B77" w14:paraId="1BEAFA5E" w14:textId="3B03B5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Kreiranje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,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izmena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i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brisanje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oglasa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sa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opisom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,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cenom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i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lokacijom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od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strane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pružalaca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usluga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38BF7B77" w:rsidTr="38BF7B77" w14:paraId="5D5B1ADE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03DCEC01" w14:textId="43450ACB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172" w:type="dxa"/>
            <w:tcMar/>
          </w:tcPr>
          <w:p w:rsidR="38BF7B77" w:rsidP="38BF7B77" w:rsidRDefault="38BF7B77" w14:paraId="3A6A9B16" w14:textId="1DBEEC2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Upravljanje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sopstvenim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oglasima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kroz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korisnički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profil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38BF7B77" w:rsidTr="38BF7B77" w14:paraId="781B0585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529954C9" w14:textId="370BFBF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Veći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nivo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poverenja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među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korisnicima</w:t>
            </w:r>
          </w:p>
        </w:tc>
        <w:tc>
          <w:tcPr>
            <w:tcW w:w="6172" w:type="dxa"/>
            <w:tcMar/>
          </w:tcPr>
          <w:p w:rsidR="38BF7B77" w:rsidP="38BF7B77" w:rsidRDefault="38BF7B77" w14:paraId="659FFA95" w14:textId="01741B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Sistem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ocena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i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recenzija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nakon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završenih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poslova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38BF7B77" w:rsidTr="38BF7B77" w14:paraId="6F531594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59572E7D" w14:textId="2A41EA84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172" w:type="dxa"/>
            <w:tcMar/>
          </w:tcPr>
          <w:p w:rsidR="38BF7B77" w:rsidP="38BF7B77" w:rsidRDefault="38BF7B77" w14:paraId="2DEC0848" w14:textId="4561C1B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Prikaz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reputacije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korisnika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osnovu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prethodnih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iskustava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38BF7B77" w:rsidTr="38BF7B77" w14:paraId="102B3F0F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54E6C427" w14:textId="55FAC1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Direktna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i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brza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komunikacija</w:t>
            </w:r>
          </w:p>
        </w:tc>
        <w:tc>
          <w:tcPr>
            <w:tcW w:w="6172" w:type="dxa"/>
            <w:tcMar/>
          </w:tcPr>
          <w:p w:rsidR="38BF7B77" w:rsidP="38BF7B77" w:rsidRDefault="38BF7B77" w14:paraId="14DA5BA6" w14:textId="30CAA4E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Omogućena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razmena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poruka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između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pružalaca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i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naručilaca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usluga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putem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chat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sistema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38BF7B77" w:rsidTr="38BF7B77" w14:paraId="2A7F46AA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263D80C9" w14:textId="5CEB4B34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172" w:type="dxa"/>
            <w:tcMar/>
          </w:tcPr>
          <w:p w:rsidR="38BF7B77" w:rsidP="38BF7B77" w:rsidRDefault="38BF7B77" w14:paraId="49A61D65" w14:textId="5F36483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Dogovaranje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detalja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posla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bez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korišćenja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spoljašnjih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komunikacionih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alata.</w:t>
            </w:r>
          </w:p>
        </w:tc>
      </w:tr>
      <w:tr w:rsidR="38BF7B77" w:rsidTr="38BF7B77" w14:paraId="0A3CBA61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1D02432C" w14:textId="6FCAD6A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Jednostavan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pristup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sistemu</w:t>
            </w:r>
          </w:p>
        </w:tc>
        <w:tc>
          <w:tcPr>
            <w:tcW w:w="6172" w:type="dxa"/>
            <w:tcMar/>
          </w:tcPr>
          <w:p w:rsidR="38BF7B77" w:rsidP="38BF7B77" w:rsidRDefault="38BF7B77" w14:paraId="541E9258" w14:textId="636EE6B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Korišćenje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portala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putem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web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čitača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bez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instalacije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dodatnog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softvera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38BF7B77" w:rsidTr="38BF7B77" w14:paraId="7078ECA0">
        <w:trPr>
          <w:trHeight w:val="300"/>
        </w:trPr>
        <w:tc>
          <w:tcPr>
            <w:tcW w:w="2911" w:type="dxa"/>
            <w:tcMar/>
          </w:tcPr>
          <w:p w:rsidR="38BF7B77" w:rsidP="38BF7B77" w:rsidRDefault="38BF7B77" w14:paraId="16333E5A" w14:textId="0E928B30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6172" w:type="dxa"/>
            <w:tcMar/>
          </w:tcPr>
          <w:p w:rsidR="38BF7B77" w:rsidP="38BF7B77" w:rsidRDefault="38BF7B77" w14:paraId="07E26539" w14:textId="1823DCF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8BF7B77" w:rsidR="38BF7B77">
              <w:rPr>
                <w:rFonts w:ascii="Times New Roman" w:hAnsi="Times New Roman" w:eastAsia="Times New Roman" w:cs="Times New Roman"/>
              </w:rPr>
              <w:t>Pristup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sistemu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sa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različitih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uređaja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uz</w:t>
            </w:r>
            <w:r w:rsidRPr="38BF7B77" w:rsidR="38BF7B77">
              <w:rPr>
                <w:rFonts w:ascii="Times New Roman" w:hAnsi="Times New Roman" w:eastAsia="Times New Roman" w:cs="Times New Roman"/>
              </w:rPr>
              <w:t xml:space="preserve"> Internet 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konekciju</w:t>
            </w:r>
            <w:r w:rsidRPr="38BF7B77" w:rsidR="38BF7B77">
              <w:rPr>
                <w:rFonts w:ascii="Times New Roman" w:hAnsi="Times New Roman" w:eastAsia="Times New Roman" w:cs="Times New Roman"/>
              </w:rPr>
              <w:t>.</w:t>
            </w:r>
          </w:p>
        </w:tc>
      </w:tr>
    </w:tbl>
    <w:p xmlns:wp14="http://schemas.microsoft.com/office/word/2010/wordml" w:rsidRPr="00A22BAC" w:rsidR="00206E1F" w:rsidP="38BF7B77" w:rsidRDefault="00206E1F" w14:paraId="70DF9E56" wp14:textId="1BE4464D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</w:p>
    <w:p xmlns:wp14="http://schemas.microsoft.com/office/word/2010/wordml" w:rsidRPr="00A22BAC" w:rsidR="00206E1F" w:rsidP="38BF7B77" w:rsidRDefault="00D44844" w14:paraId="103B60FB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07" w:id="17"/>
      <w:r w:rsidRPr="38BF7B77" w:rsidR="1BF2E126">
        <w:rPr>
          <w:rFonts w:ascii="Times New Roman" w:hAnsi="Times New Roman" w:eastAsia="Times New Roman" w:cs="Times New Roman"/>
          <w:lang w:val="sr-Latn-RS"/>
        </w:rPr>
        <w:t>Pretpostavke i zavisnosti</w:t>
      </w:r>
      <w:bookmarkEnd w:id="17"/>
    </w:p>
    <w:p w:rsidR="54D6727A" w:rsidP="38BF7B77" w:rsidRDefault="54D6727A" w14:paraId="52F7064C" w14:textId="7EC64D79">
      <w:pPr>
        <w:pStyle w:val="BodyText"/>
        <w:tabs>
          <w:tab w:val="clear" w:leader="none" w:pos="360"/>
          <w:tab w:val="num" w:leader="none" w:pos="1080"/>
        </w:tabs>
        <w:ind w:left="1080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>NearYou</w:t>
      </w: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 xml:space="preserve"> sistem, kao web aplikacija, zavisi od sledećih faktora:</w:t>
      </w:r>
    </w:p>
    <w:p w:rsidR="54D6727A" w:rsidP="38BF7B77" w:rsidRDefault="54D6727A" w14:paraId="61B83803" w14:textId="434313C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>Podrške web servera za izabranu serversku tehnologiju.</w:t>
      </w:r>
    </w:p>
    <w:p w:rsidR="54D6727A" w:rsidP="38BF7B77" w:rsidRDefault="54D6727A" w14:paraId="3E3AF392" w14:textId="29F744D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 xml:space="preserve">Mogućnosti izvršavanja serverskog dela sistema na </w:t>
      </w: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>Linux</w:t>
      </w: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 xml:space="preserve"> i Windows platformama.</w:t>
      </w:r>
    </w:p>
    <w:p w:rsidR="54D6727A" w:rsidP="38BF7B77" w:rsidRDefault="54D6727A" w14:paraId="60F39269" w14:textId="5E4C30E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>Mogućnosti povezivanja serverskog dela sistema sa DBMS-om.</w:t>
      </w:r>
    </w:p>
    <w:p w:rsidR="54D6727A" w:rsidP="38BF7B77" w:rsidRDefault="54D6727A" w14:paraId="3EE04482" w14:textId="450BCEF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 xml:space="preserve">Podrške DBMS-a za </w:t>
      </w: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>Linux</w:t>
      </w: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 xml:space="preserve"> i Windows operativne sisteme.</w:t>
      </w:r>
    </w:p>
    <w:p w:rsidR="54D6727A" w:rsidP="38BF7B77" w:rsidRDefault="54D6727A" w14:paraId="5904343F" w14:textId="509BE94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 xml:space="preserve">Funkcionalnosti web čitača koje korisnici koriste za pristup </w:t>
      </w: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>NearYou</w:t>
      </w:r>
      <w:r w:rsidRPr="38BF7B77" w:rsidR="54D6727A">
        <w:rPr>
          <w:rFonts w:ascii="Times New Roman" w:hAnsi="Times New Roman" w:eastAsia="Times New Roman" w:cs="Times New Roman"/>
          <w:noProof w:val="0"/>
          <w:lang w:val="sr-Latn-RS"/>
        </w:rPr>
        <w:t xml:space="preserve"> portalu.</w:t>
      </w:r>
    </w:p>
    <w:p xmlns:wp14="http://schemas.microsoft.com/office/word/2010/wordml" w:rsidRPr="00A22BAC" w:rsidR="00206E1F" w:rsidP="38BF7B77" w:rsidRDefault="00D44844" w14:paraId="03492230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08" w:id="18"/>
      <w:r w:rsidRPr="38BF7B77" w:rsidR="1BF2E126">
        <w:rPr>
          <w:rFonts w:ascii="Times New Roman" w:hAnsi="Times New Roman" w:eastAsia="Times New Roman" w:cs="Times New Roman"/>
          <w:lang w:val="sr-Latn-RS"/>
        </w:rPr>
        <w:t>Cena</w:t>
      </w:r>
      <w:bookmarkEnd w:id="18"/>
    </w:p>
    <w:p w:rsidR="4294885E" w:rsidP="38BF7B77" w:rsidRDefault="4294885E" w14:paraId="56D23CF5" w14:textId="1F09BD1B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4294885E">
        <w:rPr>
          <w:rFonts w:ascii="Times New Roman" w:hAnsi="Times New Roman" w:eastAsia="Times New Roman" w:cs="Times New Roman"/>
          <w:noProof w:val="0"/>
          <w:lang w:val="sr-Latn-RS"/>
        </w:rPr>
        <w:t xml:space="preserve">Zbog ograničenja u pogledu budžeta, ukupna cena razvoja sistema ne sme da premaši </w:t>
      </w:r>
      <w:r w:rsidRPr="38BF7B77" w:rsidR="4294885E">
        <w:rPr>
          <w:rFonts w:ascii="Times New Roman" w:hAnsi="Times New Roman" w:eastAsia="Times New Roman" w:cs="Times New Roman"/>
          <w:b w:val="1"/>
          <w:bCs w:val="1"/>
          <w:noProof w:val="0"/>
          <w:lang w:val="sr-Latn-RS"/>
        </w:rPr>
        <w:t>10</w:t>
      </w:r>
      <w:r w:rsidRPr="38BF7B77" w:rsidR="4294885E">
        <w:rPr>
          <w:rFonts w:ascii="Times New Roman" w:hAnsi="Times New Roman" w:eastAsia="Times New Roman" w:cs="Times New Roman"/>
          <w:b w:val="1"/>
          <w:bCs w:val="1"/>
          <w:noProof w:val="0"/>
          <w:lang w:val="sr-Latn-RS"/>
        </w:rPr>
        <w:t>0.000 dinara</w:t>
      </w:r>
      <w:r w:rsidRPr="38BF7B77" w:rsidR="4294885E">
        <w:rPr>
          <w:rFonts w:ascii="Times New Roman" w:hAnsi="Times New Roman" w:eastAsia="Times New Roman" w:cs="Times New Roman"/>
          <w:noProof w:val="0"/>
          <w:lang w:val="sr-Latn-RS"/>
        </w:rPr>
        <w:t>.</w:t>
      </w:r>
      <w:r>
        <w:br/>
      </w:r>
      <w:r w:rsidRPr="38BF7B77" w:rsidR="4294885E">
        <w:rPr>
          <w:rFonts w:ascii="Times New Roman" w:hAnsi="Times New Roman" w:eastAsia="Times New Roman" w:cs="Times New Roman"/>
          <w:noProof w:val="0"/>
          <w:lang w:val="sr-Latn-RS"/>
        </w:rPr>
        <w:t xml:space="preserve"> Za instalaciju sistema biće iskorišćena postojeća serverska infrastruktura, tako da nije potrebno izdvajati dodatna sredstva za nabavku hardvera.</w:t>
      </w:r>
    </w:p>
    <w:p xmlns:wp14="http://schemas.microsoft.com/office/word/2010/wordml" w:rsidRPr="00A22BAC" w:rsidR="00206E1F" w:rsidP="38BF7B77" w:rsidRDefault="00D44844" w14:paraId="5347307D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09" w:id="19"/>
      <w:r w:rsidRPr="38BF7B77" w:rsidR="1BF2E126">
        <w:rPr>
          <w:rFonts w:ascii="Times New Roman" w:hAnsi="Times New Roman" w:eastAsia="Times New Roman" w:cs="Times New Roman"/>
          <w:lang w:val="sr-Latn-RS"/>
        </w:rPr>
        <w:t>Licenciranje i instalacija</w:t>
      </w:r>
      <w:bookmarkEnd w:id="19"/>
    </w:p>
    <w:p w:rsidR="4CD4A84B" w:rsidP="38BF7B77" w:rsidRDefault="4CD4A84B" w14:paraId="0FBD176D" w14:textId="7688D6A5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4CD4A84B">
        <w:rPr>
          <w:rFonts w:ascii="Times New Roman" w:hAnsi="Times New Roman" w:eastAsia="Times New Roman" w:cs="Times New Roman"/>
          <w:noProof w:val="0"/>
          <w:lang w:val="sr-Latn-RS"/>
        </w:rPr>
        <w:t>NearYou</w:t>
      </w:r>
      <w:r w:rsidRPr="38BF7B77" w:rsidR="4CD4A84B">
        <w:rPr>
          <w:rFonts w:ascii="Times New Roman" w:hAnsi="Times New Roman" w:eastAsia="Times New Roman" w:cs="Times New Roman"/>
          <w:noProof w:val="0"/>
          <w:lang w:val="sr-Latn-RS"/>
        </w:rPr>
        <w:t xml:space="preserve"> portal će u početnoj fazi biti instaliran na jednom serverskom okruženju, zbog čega ne postoje posebni zahtevi u pogledu licenciranja. Sistem nije namenjen komercijalnoj distribuciji, te neće biti razvijan poseban instalacioni program. Ipak, potrebno je obezbediti automatizovan proces inicijalnog kreiranja baze podataka i osnovne konfiguracije sistema.</w:t>
      </w:r>
    </w:p>
    <w:p xmlns:wp14="http://schemas.microsoft.com/office/word/2010/wordml" w:rsidRPr="00A22BAC" w:rsidR="00206E1F" w:rsidP="38BF7B77" w:rsidRDefault="00B849B5" w14:paraId="00F172AC" wp14:textId="77777777">
      <w:pPr>
        <w:pStyle w:val="Heading1"/>
        <w:rPr>
          <w:rFonts w:ascii="Times New Roman" w:hAnsi="Times New Roman" w:eastAsia="Times New Roman" w:cs="Times New Roman"/>
          <w:lang w:val="sr-Latn-RS"/>
        </w:rPr>
      </w:pPr>
      <w:bookmarkStart w:name="_Toc161771510" w:id="20"/>
      <w:r w:rsidRPr="38BF7B77" w:rsidR="643B7719">
        <w:rPr>
          <w:rFonts w:ascii="Times New Roman" w:hAnsi="Times New Roman" w:eastAsia="Times New Roman" w:cs="Times New Roman"/>
          <w:lang w:val="sr-Latn-RS"/>
        </w:rPr>
        <w:t>Funkcionalni zahtevi</w:t>
      </w:r>
      <w:bookmarkEnd w:id="20"/>
    </w:p>
    <w:p w:rsidR="53C14E5C" w:rsidP="38BF7B77" w:rsidRDefault="53C14E5C" w14:paraId="65E73A0F" w14:textId="3DDD6415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53C14E5C">
        <w:rPr>
          <w:rFonts w:ascii="Times New Roman" w:hAnsi="Times New Roman" w:eastAsia="Times New Roman" w:cs="Times New Roman"/>
          <w:noProof w:val="0"/>
          <w:lang w:val="sr-Latn-RS"/>
        </w:rPr>
        <w:t xml:space="preserve">U ovom odeljku definisane su osnovne funkcionalnosti </w:t>
      </w:r>
      <w:r w:rsidRPr="38BF7B77" w:rsidR="53C14E5C">
        <w:rPr>
          <w:rFonts w:ascii="Times New Roman" w:hAnsi="Times New Roman" w:eastAsia="Times New Roman" w:cs="Times New Roman"/>
          <w:noProof w:val="0"/>
          <w:lang w:val="sr-Latn-RS"/>
        </w:rPr>
        <w:t>NearYou</w:t>
      </w:r>
      <w:r w:rsidRPr="38BF7B77" w:rsidR="53C14E5C">
        <w:rPr>
          <w:rFonts w:ascii="Times New Roman" w:hAnsi="Times New Roman" w:eastAsia="Times New Roman" w:cs="Times New Roman"/>
          <w:noProof w:val="0"/>
          <w:lang w:val="sr-Latn-RS"/>
        </w:rPr>
        <w:t xml:space="preserve"> sistema koje je neophodno implementirati kako bi se zadovoljile potrebe korisnika.</w:t>
      </w:r>
    </w:p>
    <w:p xmlns:wp14="http://schemas.microsoft.com/office/word/2010/wordml" w:rsidRPr="00A22BAC" w:rsidR="00206E1F" w:rsidP="38BF7B77" w:rsidRDefault="00254CBE" w14:paraId="25EF3BC4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11" w:id="21"/>
      <w:r w:rsidRPr="38BF7B77" w:rsidR="7FE53484">
        <w:rPr>
          <w:rFonts w:ascii="Times New Roman" w:hAnsi="Times New Roman" w:eastAsia="Times New Roman" w:cs="Times New Roman"/>
          <w:lang w:val="sr-Latn-RS"/>
        </w:rPr>
        <w:t>Prijavljivanje na sistem</w:t>
      </w:r>
      <w:bookmarkEnd w:id="21"/>
    </w:p>
    <w:p w:rsidR="79755105" w:rsidP="38BF7B77" w:rsidRDefault="79755105" w14:paraId="3D81975D" w14:textId="4B80C783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79755105">
        <w:rPr>
          <w:rFonts w:ascii="Times New Roman" w:hAnsi="Times New Roman" w:eastAsia="Times New Roman" w:cs="Times New Roman"/>
          <w:noProof w:val="0"/>
          <w:lang w:val="sr-Latn-RS"/>
        </w:rPr>
        <w:t>Administrator portala, pružaoci usluga i naručioci usluga moraju imati mogućnost prijavljivanja na sistem korišćenjem korisničkog imena i lozinke. Sistem mora omogućiti promenu lozinke registrovanim korisnicima. Neregistrovani posetioci mogu pregledati javno dostupne oglase bez prijavljivanja.</w:t>
      </w:r>
    </w:p>
    <w:p xmlns:wp14="http://schemas.microsoft.com/office/word/2010/wordml" w:rsidRPr="00A22BAC" w:rsidR="002A5E27" w:rsidP="38BF7B77" w:rsidRDefault="002A5E27" w14:paraId="39337E66" wp14:textId="647EE6FE">
      <w:pPr>
        <w:pStyle w:val="Heading2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79755105">
        <w:rPr>
          <w:rFonts w:ascii="Times New Roman" w:hAnsi="Times New Roman" w:eastAsia="Times New Roman" w:cs="Times New Roman"/>
          <w:noProof w:val="0"/>
          <w:lang w:val="sr-Latn-RS"/>
        </w:rPr>
        <w:t>Upravljanje korisničkim nalozima</w:t>
      </w:r>
    </w:p>
    <w:p xmlns:wp14="http://schemas.microsoft.com/office/word/2010/wordml" w:rsidRPr="00A22BAC" w:rsidR="002A5E27" w:rsidP="38BF7B77" w:rsidRDefault="002A5E27" w14:paraId="3564F6E6" wp14:textId="60836513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79755105">
        <w:rPr>
          <w:rFonts w:ascii="Times New Roman" w:hAnsi="Times New Roman" w:eastAsia="Times New Roman" w:cs="Times New Roman"/>
          <w:noProof w:val="0"/>
          <w:lang w:val="sr-Latn-RS"/>
        </w:rPr>
        <w:t>Administrator portala ima mogućnost kreiranja, deaktivacije i brisanja korisničkih naloga, kao i upravljanja ulogama korisnika (administrator, pružalac usluga, naručilac usluga)</w:t>
      </w:r>
      <w:r w:rsidRPr="38BF7B77" w:rsidR="751E2009">
        <w:rPr>
          <w:rFonts w:ascii="Times New Roman" w:hAnsi="Times New Roman" w:eastAsia="Times New Roman" w:cs="Times New Roman"/>
          <w:lang w:val="sr-Latn-RS"/>
        </w:rPr>
        <w:t xml:space="preserve">. </w:t>
      </w:r>
    </w:p>
    <w:p xmlns:wp14="http://schemas.microsoft.com/office/word/2010/wordml" w:rsidRPr="00A22BAC" w:rsidR="00206E1F" w:rsidP="38BF7B77" w:rsidRDefault="00254CBE" w14:paraId="1DBB444A" wp14:textId="2A95A701">
      <w:pPr>
        <w:pStyle w:val="Heading2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21F6F88D">
        <w:rPr>
          <w:rFonts w:ascii="Times New Roman" w:hAnsi="Times New Roman" w:eastAsia="Times New Roman" w:cs="Times New Roman"/>
          <w:noProof w:val="0"/>
          <w:lang w:val="sr-Latn-RS"/>
        </w:rPr>
        <w:t>Upravljanje oglasima za usluge</w:t>
      </w:r>
    </w:p>
    <w:p w:rsidR="21F6F88D" w:rsidP="38BF7B77" w:rsidRDefault="21F6F88D" w14:paraId="12F8D681" w14:textId="4E3FAF0B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21F6F88D">
        <w:rPr>
          <w:rFonts w:ascii="Times New Roman" w:hAnsi="Times New Roman" w:eastAsia="Times New Roman" w:cs="Times New Roman"/>
          <w:noProof w:val="0"/>
          <w:lang w:val="sr-Latn-RS"/>
        </w:rPr>
        <w:t>Pružaoci usluga imaju mogućnost kreiranja, izmene i brisanja oglasa koji sadrže opis usluge, cenu i lokaciju. Oglasi se prikazuju centralizovano svim korisnicima sistema.</w:t>
      </w:r>
    </w:p>
    <w:p xmlns:wp14="http://schemas.microsoft.com/office/word/2010/wordml" w:rsidRPr="00A22BAC" w:rsidR="002A5E27" w:rsidP="38BF7B77" w:rsidRDefault="002A5E27" w14:paraId="473527F8" wp14:textId="59341D69">
      <w:pPr>
        <w:pStyle w:val="Heading2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21F6F88D">
        <w:rPr>
          <w:rFonts w:ascii="Times New Roman" w:hAnsi="Times New Roman" w:eastAsia="Times New Roman" w:cs="Times New Roman"/>
          <w:noProof w:val="0"/>
          <w:lang w:val="sr-Latn-RS"/>
        </w:rPr>
        <w:t>Pregled i pretraga usluga</w:t>
      </w:r>
    </w:p>
    <w:p w:rsidR="21F6F88D" w:rsidP="38BF7B77" w:rsidRDefault="21F6F88D" w14:paraId="41A9A23E" w14:textId="4BF65DC1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21F6F88D">
        <w:rPr>
          <w:rFonts w:ascii="Times New Roman" w:hAnsi="Times New Roman" w:eastAsia="Times New Roman" w:cs="Times New Roman"/>
          <w:noProof w:val="0"/>
          <w:lang w:val="sr-Latn-RS"/>
        </w:rPr>
        <w:t>Naručioci usluga mogu pregledati dostupne oglase i vršiti pretragu na osnovu lokacije, kategorije posla i cene.</w:t>
      </w:r>
    </w:p>
    <w:p xmlns:wp14="http://schemas.microsoft.com/office/word/2010/wordml" w:rsidRPr="00A22BAC" w:rsidR="00206E1F" w:rsidP="38BF7B77" w:rsidRDefault="00254CBE" w14:paraId="4515466E" wp14:textId="1F70817E">
      <w:pPr>
        <w:pStyle w:val="Heading2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34982E9E">
        <w:rPr>
          <w:rFonts w:ascii="Times New Roman" w:hAnsi="Times New Roman" w:eastAsia="Times New Roman" w:cs="Times New Roman"/>
          <w:noProof w:val="0"/>
          <w:lang w:val="sr-Latn-RS"/>
        </w:rPr>
        <w:t>Komunikacija između korisnika</w:t>
      </w:r>
    </w:p>
    <w:p w:rsidR="34982E9E" w:rsidP="38BF7B77" w:rsidRDefault="34982E9E" w14:paraId="01EF1C65" w14:textId="2EE3A527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34982E9E">
        <w:rPr>
          <w:rFonts w:ascii="Times New Roman" w:hAnsi="Times New Roman" w:eastAsia="Times New Roman" w:cs="Times New Roman"/>
          <w:noProof w:val="0"/>
          <w:lang w:val="sr-Latn-RS"/>
        </w:rPr>
        <w:t>Sistem mora omogućiti direktnu razmenu poruka između pružalaca i naručilaca usluga radi dogovora o realizaciji posla.</w:t>
      </w:r>
    </w:p>
    <w:p xmlns:wp14="http://schemas.microsoft.com/office/word/2010/wordml" w:rsidRPr="00A22BAC" w:rsidR="00206E1F" w:rsidP="38BF7B77" w:rsidRDefault="00254CBE" w14:paraId="12662AFF" wp14:textId="0FEB40BD">
      <w:pPr>
        <w:pStyle w:val="Heading2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5BE7597E">
        <w:rPr>
          <w:rFonts w:ascii="Times New Roman" w:hAnsi="Times New Roman" w:eastAsia="Times New Roman" w:cs="Times New Roman"/>
          <w:noProof w:val="0"/>
          <w:lang w:val="sr-Latn-RS"/>
        </w:rPr>
        <w:t>Sistem ocena i recenzija</w:t>
      </w:r>
    </w:p>
    <w:p xmlns:wp14="http://schemas.microsoft.com/office/word/2010/wordml" w:rsidRPr="00A22BAC" w:rsidR="00206E1F" w:rsidP="38BF7B77" w:rsidRDefault="00E934AD" w14:paraId="0565A290" wp14:textId="2F28CB9D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5BE7597E">
        <w:rPr>
          <w:rFonts w:ascii="Times New Roman" w:hAnsi="Times New Roman" w:eastAsia="Times New Roman" w:cs="Times New Roman"/>
          <w:noProof w:val="0"/>
          <w:lang w:val="sr-Latn-RS"/>
        </w:rPr>
        <w:t>Nakon završetka posla, naručioci usluga imaju mogućnost da ostave ocenu i recenziju pružaocu usluge, čime se gradi sistem poverenja.</w:t>
      </w:r>
      <w:r w:rsidRPr="38BF7B77" w:rsidR="7ABF7A58">
        <w:rPr>
          <w:rFonts w:ascii="Times New Roman" w:hAnsi="Times New Roman" w:eastAsia="Times New Roman" w:cs="Times New Roman"/>
          <w:lang w:val="sr-Latn-RS"/>
        </w:rPr>
        <w:t xml:space="preserve"> </w:t>
      </w:r>
    </w:p>
    <w:p xmlns:wp14="http://schemas.microsoft.com/office/word/2010/wordml" w:rsidRPr="00A22BAC" w:rsidR="00206E1F" w:rsidP="38BF7B77" w:rsidRDefault="00B849B5" w14:paraId="33EB703A" wp14:textId="77777777">
      <w:pPr>
        <w:pStyle w:val="Heading1"/>
        <w:rPr>
          <w:rFonts w:ascii="Times New Roman" w:hAnsi="Times New Roman" w:eastAsia="Times New Roman" w:cs="Times New Roman"/>
          <w:lang w:val="sr-Latn-RS"/>
        </w:rPr>
      </w:pPr>
      <w:bookmarkStart w:name="_Toc161771518" w:id="28"/>
      <w:r w:rsidRPr="38BF7B77" w:rsidR="643B7719">
        <w:rPr>
          <w:rFonts w:ascii="Times New Roman" w:hAnsi="Times New Roman" w:eastAsia="Times New Roman" w:cs="Times New Roman"/>
          <w:lang w:val="sr-Latn-RS"/>
        </w:rPr>
        <w:t>Ograničenja</w:t>
      </w:r>
      <w:bookmarkEnd w:id="28"/>
      <w:r w:rsidRPr="38BF7B77" w:rsidR="7ABF7A58">
        <w:rPr>
          <w:rFonts w:ascii="Times New Roman" w:hAnsi="Times New Roman" w:eastAsia="Times New Roman" w:cs="Times New Roman"/>
          <w:lang w:val="sr-Latn-RS"/>
        </w:rPr>
        <w:t xml:space="preserve"> </w:t>
      </w:r>
    </w:p>
    <w:p w:rsidR="3F9D8C3D" w:rsidP="38BF7B77" w:rsidRDefault="3F9D8C3D" w14:paraId="254EEFA2" w14:textId="38E129A0">
      <w:pPr>
        <w:pStyle w:val="BodyText"/>
        <w:tabs>
          <w:tab w:val="clear" w:leader="none" w:pos="360"/>
          <w:tab w:val="num" w:leader="none" w:pos="1080"/>
        </w:tabs>
        <w:ind w:left="1080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3F9D8C3D">
        <w:rPr>
          <w:rFonts w:ascii="Times New Roman" w:hAnsi="Times New Roman" w:eastAsia="Times New Roman" w:cs="Times New Roman"/>
          <w:noProof w:val="0"/>
          <w:lang w:val="sr-Latn-RS"/>
        </w:rPr>
        <w:t>NearYou</w:t>
      </w:r>
      <w:r w:rsidRPr="38BF7B77" w:rsidR="3F9D8C3D">
        <w:rPr>
          <w:rFonts w:ascii="Times New Roman" w:hAnsi="Times New Roman" w:eastAsia="Times New Roman" w:cs="Times New Roman"/>
          <w:noProof w:val="0"/>
          <w:lang w:val="sr-Latn-RS"/>
        </w:rPr>
        <w:t xml:space="preserve"> sistem će biti razvijan uz sledeća ograničenja:</w:t>
      </w:r>
    </w:p>
    <w:p w:rsidR="3F9D8C3D" w:rsidP="38BF7B77" w:rsidRDefault="3F9D8C3D" w14:paraId="0CB1A472" w14:textId="742B336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3F9D8C3D">
        <w:rPr>
          <w:rFonts w:ascii="Times New Roman" w:hAnsi="Times New Roman" w:eastAsia="Times New Roman" w:cs="Times New Roman"/>
          <w:noProof w:val="0"/>
          <w:lang w:val="sr-Latn-RS"/>
        </w:rPr>
        <w:t>Neće biti potrebe za nabavkom novog hardvera.</w:t>
      </w:r>
    </w:p>
    <w:p w:rsidR="3F9D8C3D" w:rsidP="38BF7B77" w:rsidRDefault="3F9D8C3D" w14:paraId="1D9CDA5B" w14:textId="20BA5B2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3F9D8C3D">
        <w:rPr>
          <w:rFonts w:ascii="Times New Roman" w:hAnsi="Times New Roman" w:eastAsia="Times New Roman" w:cs="Times New Roman"/>
          <w:noProof w:val="0"/>
          <w:lang w:val="sr-Latn-RS"/>
        </w:rPr>
        <w:t xml:space="preserve">Sistem će se oslanjati isključivo na besplatna i </w:t>
      </w:r>
      <w:r w:rsidRPr="38BF7B77" w:rsidR="3F9D8C3D">
        <w:rPr>
          <w:rFonts w:ascii="Times New Roman" w:hAnsi="Times New Roman" w:eastAsia="Times New Roman" w:cs="Times New Roman"/>
          <w:noProof w:val="0"/>
          <w:lang w:val="sr-Latn-RS"/>
        </w:rPr>
        <w:t>open-source</w:t>
      </w:r>
      <w:r w:rsidRPr="38BF7B77" w:rsidR="3F9D8C3D">
        <w:rPr>
          <w:rFonts w:ascii="Times New Roman" w:hAnsi="Times New Roman" w:eastAsia="Times New Roman" w:cs="Times New Roman"/>
          <w:noProof w:val="0"/>
          <w:lang w:val="sr-Latn-RS"/>
        </w:rPr>
        <w:t xml:space="preserve"> softverska rešenja.</w:t>
      </w:r>
    </w:p>
    <w:p xmlns:wp14="http://schemas.microsoft.com/office/word/2010/wordml" w:rsidRPr="00A22BAC" w:rsidR="00206E1F" w:rsidP="38BF7B77" w:rsidRDefault="00B849B5" w14:paraId="3C6F7565" wp14:textId="77777777">
      <w:pPr>
        <w:pStyle w:val="Heading1"/>
        <w:rPr>
          <w:rFonts w:ascii="Times New Roman" w:hAnsi="Times New Roman" w:eastAsia="Times New Roman" w:cs="Times New Roman"/>
          <w:lang w:val="sr-Latn-RS"/>
        </w:rPr>
      </w:pPr>
      <w:bookmarkStart w:name="_Toc161771519" w:id="29"/>
      <w:r w:rsidRPr="38BF7B77" w:rsidR="643B7719">
        <w:rPr>
          <w:rFonts w:ascii="Times New Roman" w:hAnsi="Times New Roman" w:eastAsia="Times New Roman" w:cs="Times New Roman"/>
          <w:lang w:val="sr-Latn-RS"/>
        </w:rPr>
        <w:t>Zahtevi u pogledu kvaliteta</w:t>
      </w:r>
      <w:bookmarkEnd w:id="29"/>
      <w:r w:rsidRPr="38BF7B77" w:rsidR="7ABF7A58">
        <w:rPr>
          <w:rFonts w:ascii="Times New Roman" w:hAnsi="Times New Roman" w:eastAsia="Times New Roman" w:cs="Times New Roman"/>
          <w:lang w:val="sr-Latn-RS"/>
        </w:rPr>
        <w:t xml:space="preserve"> </w:t>
      </w:r>
    </w:p>
    <w:p w:rsidR="350E927A" w:rsidP="38BF7B77" w:rsidRDefault="350E927A" w14:paraId="20A6360C" w14:textId="180E684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350E927A">
        <w:rPr>
          <w:rFonts w:ascii="Times New Roman" w:hAnsi="Times New Roman" w:eastAsia="Times New Roman" w:cs="Times New Roman"/>
          <w:b w:val="1"/>
          <w:bCs w:val="1"/>
          <w:noProof w:val="0"/>
          <w:lang w:val="sr-Latn-RS"/>
        </w:rPr>
        <w:t>Dostupnost:</w:t>
      </w:r>
      <w:r w:rsidRPr="38BF7B77" w:rsidR="350E927A">
        <w:rPr>
          <w:rFonts w:ascii="Times New Roman" w:hAnsi="Times New Roman" w:eastAsia="Times New Roman" w:cs="Times New Roman"/>
          <w:noProof w:val="0"/>
          <w:lang w:val="sr-Latn-RS"/>
        </w:rPr>
        <w:t xml:space="preserve"> Sistem mora biti dostupan 24 časa dnevno, 7 dana u nedelji.</w:t>
      </w:r>
    </w:p>
    <w:p w:rsidR="350E927A" w:rsidP="38BF7B77" w:rsidRDefault="350E927A" w14:paraId="7B9E47A4" w14:textId="7FEE186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350E927A">
        <w:rPr>
          <w:rFonts w:ascii="Times New Roman" w:hAnsi="Times New Roman" w:eastAsia="Times New Roman" w:cs="Times New Roman"/>
          <w:b w:val="1"/>
          <w:bCs w:val="1"/>
          <w:noProof w:val="0"/>
          <w:lang w:val="sr-Latn-RS"/>
        </w:rPr>
        <w:t>Lakoća korišćenja:</w:t>
      </w:r>
      <w:r w:rsidRPr="38BF7B77" w:rsidR="350E927A">
        <w:rPr>
          <w:rFonts w:ascii="Times New Roman" w:hAnsi="Times New Roman" w:eastAsia="Times New Roman" w:cs="Times New Roman"/>
          <w:noProof w:val="0"/>
          <w:lang w:val="sr-Latn-RS"/>
        </w:rPr>
        <w:t xml:space="preserve"> Interfejs mora biti jednostavan i intuitivan, prilagođen različitim tipovima korisnika.</w:t>
      </w:r>
    </w:p>
    <w:p w:rsidR="350E927A" w:rsidP="38BF7B77" w:rsidRDefault="350E927A" w14:paraId="65FB570D" w14:textId="75D11D8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350E927A">
        <w:rPr>
          <w:rFonts w:ascii="Times New Roman" w:hAnsi="Times New Roman" w:eastAsia="Times New Roman" w:cs="Times New Roman"/>
          <w:b w:val="1"/>
          <w:bCs w:val="1"/>
          <w:noProof w:val="0"/>
          <w:lang w:val="sr-Latn-RS"/>
        </w:rPr>
        <w:t>Održavanje:</w:t>
      </w:r>
      <w:r w:rsidRPr="38BF7B77" w:rsidR="350E927A">
        <w:rPr>
          <w:rFonts w:ascii="Times New Roman" w:hAnsi="Times New Roman" w:eastAsia="Times New Roman" w:cs="Times New Roman"/>
          <w:noProof w:val="0"/>
          <w:lang w:val="sr-Latn-RS"/>
        </w:rPr>
        <w:t xml:space="preserve"> Sistem treba da omogući jednostavno održavanje, uz jasno razdvajanje korisničkog interfejsa, poslovne logike i podataka u bazi.</w:t>
      </w:r>
    </w:p>
    <w:p w:rsidR="38BF7B77" w:rsidP="38BF7B77" w:rsidRDefault="38BF7B77" w14:paraId="48225DC1" w14:textId="11042282">
      <w:pPr>
        <w:pStyle w:val="BodyText"/>
        <w:rPr>
          <w:rFonts w:ascii="Times New Roman" w:hAnsi="Times New Roman" w:eastAsia="Times New Roman" w:cs="Times New Roman"/>
          <w:lang w:val="sr-Latn-RS"/>
        </w:rPr>
      </w:pPr>
    </w:p>
    <w:p xmlns:wp14="http://schemas.microsoft.com/office/word/2010/wordml" w:rsidRPr="00A22BAC" w:rsidR="00206E1F" w:rsidP="38BF7B77" w:rsidRDefault="00B849B5" w14:paraId="44A49A4E" wp14:textId="77777777">
      <w:pPr>
        <w:pStyle w:val="Heading1"/>
        <w:tabs>
          <w:tab w:val="left" w:pos="1276"/>
        </w:tabs>
        <w:rPr>
          <w:rFonts w:ascii="Times New Roman" w:hAnsi="Times New Roman" w:eastAsia="Times New Roman" w:cs="Times New Roman"/>
          <w:lang w:val="sr-Latn-RS"/>
        </w:rPr>
      </w:pPr>
      <w:bookmarkStart w:name="_Toc161771520" w:id="30"/>
      <w:r w:rsidRPr="38BF7B77" w:rsidR="643B7719">
        <w:rPr>
          <w:rFonts w:ascii="Times New Roman" w:hAnsi="Times New Roman" w:eastAsia="Times New Roman" w:cs="Times New Roman"/>
          <w:lang w:val="sr-Latn-RS"/>
        </w:rPr>
        <w:t>Prioritet funkcionalnosti</w:t>
      </w:r>
      <w:bookmarkEnd w:id="30"/>
    </w:p>
    <w:p w:rsidR="6E42D562" w:rsidP="38BF7B77" w:rsidRDefault="6E42D562" w14:paraId="467F831B" w14:textId="07B79917">
      <w:pPr>
        <w:pStyle w:val="BodyText"/>
        <w:tabs>
          <w:tab w:val="num" w:leader="none" w:pos="1080"/>
        </w:tabs>
        <w:ind w:left="1080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E42D562">
        <w:rPr>
          <w:rFonts w:ascii="Times New Roman" w:hAnsi="Times New Roman" w:eastAsia="Times New Roman" w:cs="Times New Roman"/>
          <w:noProof w:val="0"/>
          <w:lang w:val="sr-Latn-RS"/>
        </w:rPr>
        <w:t xml:space="preserve">Funkcionalnosti </w:t>
      </w:r>
      <w:r w:rsidRPr="38BF7B77" w:rsidR="6E42D562">
        <w:rPr>
          <w:rFonts w:ascii="Times New Roman" w:hAnsi="Times New Roman" w:eastAsia="Times New Roman" w:cs="Times New Roman"/>
          <w:noProof w:val="0"/>
          <w:lang w:val="sr-Latn-RS"/>
        </w:rPr>
        <w:t>NearYou</w:t>
      </w:r>
      <w:r w:rsidRPr="38BF7B77" w:rsidR="6E42D562">
        <w:rPr>
          <w:rFonts w:ascii="Times New Roman" w:hAnsi="Times New Roman" w:eastAsia="Times New Roman" w:cs="Times New Roman"/>
          <w:noProof w:val="0"/>
          <w:lang w:val="sr-Latn-RS"/>
        </w:rPr>
        <w:t xml:space="preserve"> sistema realizuju se prema sledećem prioritetu:</w:t>
      </w:r>
    </w:p>
    <w:p w:rsidR="6E42D562" w:rsidP="38BF7B77" w:rsidRDefault="6E42D562" w14:paraId="46D1F193" w14:textId="0091833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E42D562">
        <w:rPr>
          <w:rFonts w:ascii="Times New Roman" w:hAnsi="Times New Roman" w:eastAsia="Times New Roman" w:cs="Times New Roman"/>
          <w:noProof w:val="0"/>
          <w:lang w:val="sr-Latn-RS"/>
        </w:rPr>
        <w:t>Prijavljivanje i upravljanje korisničkim nalozima</w:t>
      </w:r>
    </w:p>
    <w:p w:rsidR="6E42D562" w:rsidP="38BF7B77" w:rsidRDefault="6E42D562" w14:paraId="353BCBEA" w14:textId="643DE0A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E42D562">
        <w:rPr>
          <w:rFonts w:ascii="Times New Roman" w:hAnsi="Times New Roman" w:eastAsia="Times New Roman" w:cs="Times New Roman"/>
          <w:noProof w:val="0"/>
          <w:lang w:val="sr-Latn-RS"/>
        </w:rPr>
        <w:t>Kreiranje i upravljanje oglasima za usluge</w:t>
      </w:r>
    </w:p>
    <w:p w:rsidR="6E42D562" w:rsidP="38BF7B77" w:rsidRDefault="6E42D562" w14:paraId="06EF9410" w14:textId="174940D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E42D562">
        <w:rPr>
          <w:rFonts w:ascii="Times New Roman" w:hAnsi="Times New Roman" w:eastAsia="Times New Roman" w:cs="Times New Roman"/>
          <w:noProof w:val="0"/>
          <w:lang w:val="sr-Latn-RS"/>
        </w:rPr>
        <w:t>Pregled i pretraga usluga</w:t>
      </w:r>
    </w:p>
    <w:p w:rsidR="6E42D562" w:rsidP="38BF7B77" w:rsidRDefault="6E42D562" w14:paraId="1F828DE6" w14:textId="3F4E415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E42D562">
        <w:rPr>
          <w:rFonts w:ascii="Times New Roman" w:hAnsi="Times New Roman" w:eastAsia="Times New Roman" w:cs="Times New Roman"/>
          <w:noProof w:val="0"/>
          <w:lang w:val="sr-Latn-RS"/>
        </w:rPr>
        <w:t>Direktna komunikacija između korisnika</w:t>
      </w:r>
    </w:p>
    <w:p w:rsidR="6E42D562" w:rsidP="38BF7B77" w:rsidRDefault="6E42D562" w14:paraId="6F1F162A" w14:textId="45F8C47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E42D562">
        <w:rPr>
          <w:rFonts w:ascii="Times New Roman" w:hAnsi="Times New Roman" w:eastAsia="Times New Roman" w:cs="Times New Roman"/>
          <w:noProof w:val="0"/>
          <w:lang w:val="sr-Latn-RS"/>
        </w:rPr>
        <w:t>Sistem ocena i recenzija</w:t>
      </w:r>
    </w:p>
    <w:p w:rsidR="6E42D562" w:rsidP="38BF7B77" w:rsidRDefault="6E42D562" w14:paraId="7F5F398B" w14:textId="24D86DA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E42D562">
        <w:rPr>
          <w:rFonts w:ascii="Times New Roman" w:hAnsi="Times New Roman" w:eastAsia="Times New Roman" w:cs="Times New Roman"/>
          <w:noProof w:val="0"/>
          <w:lang w:val="sr-Latn-RS"/>
        </w:rPr>
        <w:t>Administratorske funkcionalnosti</w:t>
      </w:r>
    </w:p>
    <w:p xmlns:wp14="http://schemas.microsoft.com/office/word/2010/wordml" w:rsidRPr="00A22BAC" w:rsidR="00206E1F" w:rsidP="38BF7B77" w:rsidRDefault="00B849B5" w14:paraId="6E9D0DA0" wp14:textId="77777777">
      <w:pPr>
        <w:pStyle w:val="Heading1"/>
        <w:rPr>
          <w:rFonts w:ascii="Times New Roman" w:hAnsi="Times New Roman" w:eastAsia="Times New Roman" w:cs="Times New Roman"/>
          <w:lang w:val="sr-Latn-RS"/>
        </w:rPr>
      </w:pPr>
      <w:bookmarkStart w:name="_Toc161771521" w:id="31"/>
      <w:r w:rsidRPr="38BF7B77" w:rsidR="643B7719">
        <w:rPr>
          <w:rFonts w:ascii="Times New Roman" w:hAnsi="Times New Roman" w:eastAsia="Times New Roman" w:cs="Times New Roman"/>
          <w:lang w:val="sr-Latn-RS"/>
        </w:rPr>
        <w:t>Nefunkcionalni zahtevi</w:t>
      </w:r>
      <w:bookmarkEnd w:id="31"/>
    </w:p>
    <w:p xmlns:wp14="http://schemas.microsoft.com/office/word/2010/wordml" w:rsidRPr="00A22BAC" w:rsidR="00206E1F" w:rsidP="38BF7B77" w:rsidRDefault="00B849B5" w14:paraId="07A9A231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23" w:id="33"/>
      <w:r w:rsidRPr="38BF7B77" w:rsidR="643B7719">
        <w:rPr>
          <w:rFonts w:ascii="Times New Roman" w:hAnsi="Times New Roman" w:eastAsia="Times New Roman" w:cs="Times New Roman"/>
          <w:lang w:val="sr-Latn-RS"/>
        </w:rPr>
        <w:t>Sistemski zahtevi</w:t>
      </w:r>
      <w:bookmarkEnd w:id="33"/>
    </w:p>
    <w:p w:rsidR="37EC0E02" w:rsidP="38BF7B77" w:rsidRDefault="37EC0E02" w14:paraId="32BB5F6A" w14:textId="564E2F3A">
      <w:pPr>
        <w:pStyle w:val="BodyText"/>
        <w:ind w:left="720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37EC0E02">
        <w:rPr>
          <w:rFonts w:ascii="Times New Roman" w:hAnsi="Times New Roman" w:eastAsia="Times New Roman" w:cs="Times New Roman"/>
          <w:noProof w:val="0"/>
          <w:lang w:val="sr-Latn-RS"/>
        </w:rPr>
        <w:t>NearYou</w:t>
      </w:r>
      <w:r w:rsidRPr="38BF7B77" w:rsidR="37EC0E02">
        <w:rPr>
          <w:rFonts w:ascii="Times New Roman" w:hAnsi="Times New Roman" w:eastAsia="Times New Roman" w:cs="Times New Roman"/>
          <w:noProof w:val="0"/>
          <w:lang w:val="sr-Latn-RS"/>
        </w:rPr>
        <w:t xml:space="preserve"> sistem će biti realizovan kao web aplikacija korišćenjem savremenih web tehnologija, uz centralizovani DBMS. Korisnički interfejs mora biti kompatibilan sa savremenim web čitačima kao što su </w:t>
      </w:r>
      <w:r w:rsidRPr="38BF7B77" w:rsidR="37EC0E02">
        <w:rPr>
          <w:rFonts w:ascii="Times New Roman" w:hAnsi="Times New Roman" w:eastAsia="Times New Roman" w:cs="Times New Roman"/>
          <w:noProof w:val="0"/>
          <w:lang w:val="sr-Latn-RS"/>
        </w:rPr>
        <w:t>Chrome</w:t>
      </w:r>
      <w:r w:rsidRPr="38BF7B77" w:rsidR="37EC0E02">
        <w:rPr>
          <w:rFonts w:ascii="Times New Roman" w:hAnsi="Times New Roman" w:eastAsia="Times New Roman" w:cs="Times New Roman"/>
          <w:noProof w:val="0"/>
          <w:lang w:val="sr-Latn-RS"/>
        </w:rPr>
        <w:t xml:space="preserve">, </w:t>
      </w:r>
      <w:r w:rsidRPr="38BF7B77" w:rsidR="37EC0E02">
        <w:rPr>
          <w:rFonts w:ascii="Times New Roman" w:hAnsi="Times New Roman" w:eastAsia="Times New Roman" w:cs="Times New Roman"/>
          <w:noProof w:val="0"/>
          <w:lang w:val="sr-Latn-RS"/>
        </w:rPr>
        <w:t>Firefox</w:t>
      </w:r>
      <w:r w:rsidRPr="38BF7B77" w:rsidR="37EC0E02">
        <w:rPr>
          <w:rFonts w:ascii="Times New Roman" w:hAnsi="Times New Roman" w:eastAsia="Times New Roman" w:cs="Times New Roman"/>
          <w:noProof w:val="0"/>
          <w:lang w:val="sr-Latn-RS"/>
        </w:rPr>
        <w:t xml:space="preserve"> i </w:t>
      </w:r>
      <w:r w:rsidRPr="38BF7B77" w:rsidR="37EC0E02">
        <w:rPr>
          <w:rFonts w:ascii="Times New Roman" w:hAnsi="Times New Roman" w:eastAsia="Times New Roman" w:cs="Times New Roman"/>
          <w:noProof w:val="0"/>
          <w:lang w:val="sr-Latn-RS"/>
        </w:rPr>
        <w:t>Edge</w:t>
      </w:r>
      <w:r w:rsidRPr="38BF7B77" w:rsidR="37EC0E02">
        <w:rPr>
          <w:rFonts w:ascii="Times New Roman" w:hAnsi="Times New Roman" w:eastAsia="Times New Roman" w:cs="Times New Roman"/>
          <w:noProof w:val="0"/>
          <w:lang w:val="sr-Latn-RS"/>
        </w:rPr>
        <w:t>.</w:t>
      </w:r>
    </w:p>
    <w:p xmlns:wp14="http://schemas.microsoft.com/office/word/2010/wordml" w:rsidRPr="00A22BAC" w:rsidR="00206E1F" w:rsidP="38BF7B77" w:rsidRDefault="00B849B5" w14:paraId="4CB256FA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24" w:id="34"/>
      <w:r w:rsidRPr="38BF7B77" w:rsidR="643B7719">
        <w:rPr>
          <w:rFonts w:ascii="Times New Roman" w:hAnsi="Times New Roman" w:eastAsia="Times New Roman" w:cs="Times New Roman"/>
          <w:lang w:val="sr-Latn-RS"/>
        </w:rPr>
        <w:t>Zahtevi u pogledu performansi</w:t>
      </w:r>
      <w:bookmarkEnd w:id="34"/>
    </w:p>
    <w:p w:rsidR="0428455D" w:rsidP="38BF7B77" w:rsidRDefault="0428455D" w14:paraId="6F8F5EF7" w14:textId="1649297C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0428455D">
        <w:rPr>
          <w:rFonts w:ascii="Times New Roman" w:hAnsi="Times New Roman" w:eastAsia="Times New Roman" w:cs="Times New Roman"/>
          <w:noProof w:val="0"/>
          <w:lang w:val="sr-Latn-RS"/>
        </w:rPr>
        <w:t>Ne postoje posebni zahtevi u pogledu performansi sistema, osim stabilnog i pouzdanog rada u uobičajenim uslovima korišćenja.</w:t>
      </w:r>
    </w:p>
    <w:p xmlns:wp14="http://schemas.microsoft.com/office/word/2010/wordml" w:rsidRPr="00A22BAC" w:rsidR="00206E1F" w:rsidP="38BF7B77" w:rsidRDefault="00B849B5" w14:paraId="72F666FA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25" w:id="35"/>
      <w:r w:rsidRPr="38BF7B77" w:rsidR="643B7719">
        <w:rPr>
          <w:rFonts w:ascii="Times New Roman" w:hAnsi="Times New Roman" w:eastAsia="Times New Roman" w:cs="Times New Roman"/>
          <w:lang w:val="sr-Latn-RS"/>
        </w:rPr>
        <w:t>Zahtevi u pogledu okruženja</w:t>
      </w:r>
      <w:bookmarkEnd w:id="35"/>
    </w:p>
    <w:p xmlns:wp14="http://schemas.microsoft.com/office/word/2010/wordml" w:rsidRPr="00A22BAC" w:rsidR="00206E1F" w:rsidP="38BF7B77" w:rsidRDefault="009A291F" w14:paraId="430DD504" wp14:textId="7EE179FA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5EF0ADB3">
        <w:rPr>
          <w:rFonts w:ascii="Times New Roman" w:hAnsi="Times New Roman" w:eastAsia="Times New Roman" w:cs="Times New Roman"/>
          <w:noProof w:val="0"/>
          <w:lang w:val="sr-Latn-RS"/>
        </w:rPr>
        <w:t>Ne postoje posebni zahtevi u pogledu okruženja za korišćenje sistema.</w:t>
      </w:r>
      <w:r w:rsidRPr="38BF7B77" w:rsidR="7ABF7A58">
        <w:rPr>
          <w:rFonts w:ascii="Times New Roman" w:hAnsi="Times New Roman" w:eastAsia="Times New Roman" w:cs="Times New Roman"/>
          <w:lang w:val="sr-Latn-RS"/>
        </w:rPr>
        <w:t xml:space="preserve">. </w:t>
      </w:r>
    </w:p>
    <w:p xmlns:wp14="http://schemas.microsoft.com/office/word/2010/wordml" w:rsidRPr="00A22BAC" w:rsidR="00206E1F" w:rsidP="38BF7B77" w:rsidRDefault="00B849B5" w14:paraId="5D673CE9" wp14:textId="77777777">
      <w:pPr>
        <w:pStyle w:val="Heading1"/>
        <w:rPr>
          <w:rFonts w:ascii="Times New Roman" w:hAnsi="Times New Roman" w:eastAsia="Times New Roman" w:cs="Times New Roman"/>
          <w:lang w:val="sr-Latn-RS"/>
        </w:rPr>
      </w:pPr>
      <w:bookmarkStart w:name="_Toc161771526" w:id="36"/>
      <w:r w:rsidRPr="38BF7B77" w:rsidR="643B7719">
        <w:rPr>
          <w:rFonts w:ascii="Times New Roman" w:hAnsi="Times New Roman" w:eastAsia="Times New Roman" w:cs="Times New Roman"/>
          <w:lang w:val="sr-Latn-RS"/>
        </w:rPr>
        <w:t>Dokumentacija</w:t>
      </w:r>
      <w:bookmarkEnd w:id="36"/>
    </w:p>
    <w:p xmlns:wp14="http://schemas.microsoft.com/office/word/2010/wordml" w:rsidRPr="00A22BAC" w:rsidR="00206E1F" w:rsidP="38BF7B77" w:rsidRDefault="00B849B5" w14:paraId="39D179CC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27" w:id="37"/>
      <w:r w:rsidRPr="38BF7B77" w:rsidR="643B7719">
        <w:rPr>
          <w:rFonts w:ascii="Times New Roman" w:hAnsi="Times New Roman" w:eastAsia="Times New Roman" w:cs="Times New Roman"/>
          <w:lang w:val="sr-Latn-RS"/>
        </w:rPr>
        <w:t>Korisničko uputstvo</w:t>
      </w:r>
      <w:bookmarkEnd w:id="37"/>
    </w:p>
    <w:p xmlns:wp14="http://schemas.microsoft.com/office/word/2010/wordml" w:rsidRPr="00A22BAC" w:rsidR="00206E1F" w:rsidP="38BF7B77" w:rsidRDefault="0063574A" w14:paraId="6BCF5406" wp14:textId="37939EAB">
      <w:pPr>
        <w:pStyle w:val="BodyText"/>
        <w:rPr>
          <w:rFonts w:ascii="Times New Roman" w:hAnsi="Times New Roman" w:eastAsia="Times New Roman" w:cs="Times New Roman"/>
          <w:lang w:val="sr-Latn-RS"/>
        </w:rPr>
      </w:pPr>
      <w:r w:rsidRPr="38BF7B77" w:rsidR="01CCAE36">
        <w:rPr>
          <w:rFonts w:ascii="Times New Roman" w:hAnsi="Times New Roman" w:eastAsia="Times New Roman" w:cs="Times New Roman"/>
          <w:noProof w:val="0"/>
          <w:lang w:val="sr-Latn-RS"/>
        </w:rPr>
        <w:t>Sistem je projektovan tako da bude intuitivan za korišćenje i ne zahteva štampano korisničko uputstvo.</w:t>
      </w:r>
      <w:r w:rsidRPr="38BF7B77" w:rsidR="7ABF7A58">
        <w:rPr>
          <w:rFonts w:ascii="Times New Roman" w:hAnsi="Times New Roman" w:eastAsia="Times New Roman" w:cs="Times New Roman"/>
          <w:lang w:val="sr-Latn-RS"/>
        </w:rPr>
        <w:t>.</w:t>
      </w:r>
    </w:p>
    <w:p xmlns:wp14="http://schemas.microsoft.com/office/word/2010/wordml" w:rsidRPr="00A22BAC" w:rsidR="00206E1F" w:rsidP="38BF7B77" w:rsidRDefault="00206E1F" w14:paraId="1B9CB232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28" w:id="38"/>
      <w:r w:rsidRPr="38BF7B77" w:rsidR="7ABF7A58">
        <w:rPr>
          <w:rFonts w:ascii="Times New Roman" w:hAnsi="Times New Roman" w:eastAsia="Times New Roman" w:cs="Times New Roman"/>
          <w:i w:val="1"/>
          <w:iCs w:val="1"/>
          <w:lang w:val="sr-Latn-RS"/>
        </w:rPr>
        <w:t>Online</w:t>
      </w:r>
      <w:r w:rsidRPr="38BF7B77" w:rsidR="7ABF7A58">
        <w:rPr>
          <w:rFonts w:ascii="Times New Roman" w:hAnsi="Times New Roman" w:eastAsia="Times New Roman" w:cs="Times New Roman"/>
          <w:lang w:val="sr-Latn-RS"/>
        </w:rPr>
        <w:t xml:space="preserve"> </w:t>
      </w:r>
      <w:r w:rsidRPr="38BF7B77" w:rsidR="30B28F4C">
        <w:rPr>
          <w:rFonts w:ascii="Times New Roman" w:hAnsi="Times New Roman" w:eastAsia="Times New Roman" w:cs="Times New Roman"/>
          <w:lang w:val="sr-Latn-RS"/>
        </w:rPr>
        <w:t>uputstvo</w:t>
      </w:r>
      <w:bookmarkEnd w:id="38"/>
    </w:p>
    <w:p w:rsidR="63F70808" w:rsidP="38BF7B77" w:rsidRDefault="63F70808" w14:paraId="58A7EC8B" w14:textId="20C967E6">
      <w:pPr>
        <w:pStyle w:val="BodyText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63F70808">
        <w:rPr>
          <w:rFonts w:ascii="Times New Roman" w:hAnsi="Times New Roman" w:eastAsia="Times New Roman" w:cs="Times New Roman"/>
          <w:noProof w:val="0"/>
          <w:lang w:val="sr-Latn-RS"/>
        </w:rPr>
        <w:t xml:space="preserve">Potrebno je obezbediti </w:t>
      </w:r>
      <w:r w:rsidRPr="38BF7B77" w:rsidR="63F70808">
        <w:rPr>
          <w:rFonts w:ascii="Times New Roman" w:hAnsi="Times New Roman" w:eastAsia="Times New Roman" w:cs="Times New Roman"/>
          <w:noProof w:val="0"/>
          <w:lang w:val="sr-Latn-RS"/>
        </w:rPr>
        <w:t>online</w:t>
      </w:r>
      <w:r w:rsidRPr="38BF7B77" w:rsidR="63F70808">
        <w:rPr>
          <w:rFonts w:ascii="Times New Roman" w:hAnsi="Times New Roman" w:eastAsia="Times New Roman" w:cs="Times New Roman"/>
          <w:noProof w:val="0"/>
          <w:lang w:val="sr-Latn-RS"/>
        </w:rPr>
        <w:t xml:space="preserve"> uputstvo koje korisnicima pruža podršku za korišćenje naprednijih funkcionalnosti sistema.</w:t>
      </w:r>
    </w:p>
    <w:p xmlns:wp14="http://schemas.microsoft.com/office/word/2010/wordml" w:rsidRPr="00A22BAC" w:rsidR="00206E1F" w:rsidP="38BF7B77" w:rsidRDefault="00D20F4E" w14:paraId="5D988985" wp14:textId="77777777">
      <w:pPr>
        <w:pStyle w:val="Heading2"/>
        <w:rPr>
          <w:rFonts w:ascii="Times New Roman" w:hAnsi="Times New Roman" w:eastAsia="Times New Roman" w:cs="Times New Roman"/>
          <w:lang w:val="sr-Latn-RS"/>
        </w:rPr>
      </w:pPr>
      <w:bookmarkStart w:name="_Toc161771529" w:id="39"/>
      <w:r w:rsidRPr="38BF7B77" w:rsidR="30B28F4C">
        <w:rPr>
          <w:rFonts w:ascii="Times New Roman" w:hAnsi="Times New Roman" w:eastAsia="Times New Roman" w:cs="Times New Roman"/>
          <w:lang w:val="sr-Latn-RS"/>
        </w:rPr>
        <w:t>Uputstvo za instalaciju i konfigurisanje</w:t>
      </w:r>
      <w:bookmarkEnd w:id="39"/>
    </w:p>
    <w:p xmlns:wp14="http://schemas.microsoft.com/office/word/2010/wordml" w:rsidRPr="00A22BAC" w:rsidR="00206E1F" w:rsidP="38BF7B77" w:rsidRDefault="00967902" w14:paraId="51672B56" wp14:textId="6DC688AA">
      <w:pPr>
        <w:pStyle w:val="BodyText"/>
        <w:tabs>
          <w:tab w:val="clear" w:leader="none" w:pos="360"/>
          <w:tab w:val="num" w:leader="none" w:pos="1080"/>
        </w:tabs>
        <w:ind w:left="1080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4F64C8A4">
        <w:rPr>
          <w:rFonts w:ascii="Times New Roman" w:hAnsi="Times New Roman" w:eastAsia="Times New Roman" w:cs="Times New Roman"/>
          <w:noProof w:val="0"/>
          <w:lang w:val="sr-Latn-RS"/>
        </w:rPr>
        <w:t>Uputstvo za instalaciju i konfigurisanje serverskog dela sistema mora sadržati:</w:t>
      </w:r>
    </w:p>
    <w:p xmlns:wp14="http://schemas.microsoft.com/office/word/2010/wordml" w:rsidRPr="00A22BAC" w:rsidR="00206E1F" w:rsidP="38BF7B77" w:rsidRDefault="00967902" w14:paraId="2ADB20F6" wp14:textId="509025B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4F64C8A4">
        <w:rPr>
          <w:rFonts w:ascii="Times New Roman" w:hAnsi="Times New Roman" w:eastAsia="Times New Roman" w:cs="Times New Roman"/>
          <w:noProof w:val="0"/>
          <w:lang w:val="sr-Latn-RS"/>
        </w:rPr>
        <w:t>zahteve u pogledu potrebnog softvera,</w:t>
      </w:r>
    </w:p>
    <w:p xmlns:wp14="http://schemas.microsoft.com/office/word/2010/wordml" w:rsidRPr="00A22BAC" w:rsidR="00206E1F" w:rsidP="38BF7B77" w:rsidRDefault="00967902" w14:paraId="65E9D156" wp14:textId="313A7A2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4F64C8A4">
        <w:rPr>
          <w:rFonts w:ascii="Times New Roman" w:hAnsi="Times New Roman" w:eastAsia="Times New Roman" w:cs="Times New Roman"/>
          <w:noProof w:val="0"/>
          <w:lang w:val="sr-Latn-RS"/>
        </w:rPr>
        <w:t>instrukcije za instalaciju sistema i inicijalno kreiranje baze podataka,</w:t>
      </w:r>
    </w:p>
    <w:p xmlns:wp14="http://schemas.microsoft.com/office/word/2010/wordml" w:rsidRPr="00A22BAC" w:rsidR="00206E1F" w:rsidP="38BF7B77" w:rsidRDefault="00967902" w14:paraId="5A9927CC" wp14:textId="690F19F0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sr-Latn-RS"/>
        </w:rPr>
      </w:pPr>
      <w:r w:rsidRPr="38BF7B77" w:rsidR="4F64C8A4">
        <w:rPr>
          <w:rFonts w:ascii="Times New Roman" w:hAnsi="Times New Roman" w:eastAsia="Times New Roman" w:cs="Times New Roman"/>
          <w:noProof w:val="0"/>
          <w:lang w:val="sr-Latn-RS"/>
        </w:rPr>
        <w:t>smernice za osnovnu konfiguraciju portala.</w:t>
      </w:r>
    </w:p>
    <w:sectPr w:rsidRPr="00A22BAC" w:rsidR="00206E1F">
      <w:headerReference w:type="default" r:id="rId9"/>
      <w:footerReference w:type="default" r:id="rId10"/>
      <w:headerReference w:type="first" r:id="rId11"/>
      <w:footerReference w:type="first" r:id="rId12"/>
      <w:pgSz w:w="12240" w:h="15840" w:orient="portrait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537797" w:rsidRDefault="00537797" w14:paraId="3A0FF5F2" wp14:textId="77777777">
      <w:r>
        <w:separator/>
      </w:r>
    </w:p>
  </w:endnote>
  <w:endnote w:type="continuationSeparator" w:id="0">
    <w:p xmlns:wp14="http://schemas.microsoft.com/office/word/2010/wordml" w:rsidR="00537797" w:rsidRDefault="00537797" w14:paraId="5630AD6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8942D4" w:rsidRDefault="008942D4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8942D4" w:rsidRDefault="008942D4" w14:paraId="44E871BC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xmlns:wp14="http://schemas.microsoft.com/office/word/2010/wordml" w:rsidRPr="003372D3" w:rsidR="008942D4" w:rsidTr="38BF7B77" w14:paraId="63F726EC" wp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  <w:tcMar/>
        </w:tcPr>
        <w:p w:rsidRPr="003372D3" w:rsidR="008942D4" w:rsidRDefault="008942D4" w14:paraId="31F4DE5D" wp14:textId="77777777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  <w:tcMar/>
        </w:tcPr>
        <w:p w:rsidRPr="003372D3" w:rsidR="008942D4" w:rsidRDefault="008942D4" w14:paraId="0101B0DB" wp14:textId="74F6CCE1">
          <w:pPr>
            <w:jc w:val="center"/>
            <w:rPr>
              <w:lang w:val="sr-Latn-CS"/>
            </w:rPr>
          </w:pPr>
          <w:r w:rsidRPr="38BF7B77" w:rsidR="38BF7B77">
            <w:rPr>
              <w:rFonts w:ascii="Symbol" w:hAnsi="Symbol" w:eastAsia="Symbol" w:cs="Symbol"/>
              <w:lang w:val="sr-Latn-CS"/>
            </w:rPr>
            <w:t>Ó</w:t>
          </w:r>
          <w:r w:rsidRPr="38BF7B77" w:rsidR="38BF7B77">
            <w:rPr>
              <w:lang w:val="sr-Latn-CS"/>
            </w:rPr>
            <w:t>Otpisani</w:t>
          </w:r>
          <w:r w:rsidRPr="38BF7B77" w:rsidR="38BF7B77">
            <w:rPr>
              <w:lang w:val="sr-Latn-CS"/>
            </w:rPr>
            <w:t>, 2</w:t>
          </w:r>
          <w:r w:rsidRPr="38BF7B77" w:rsidR="38BF7B77">
            <w:rPr>
              <w:lang w:val="sr-Latn-CS"/>
            </w:rPr>
            <w:t>026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  <w:tcMar/>
        </w:tcPr>
        <w:p w:rsidRPr="003372D3" w:rsidR="008942D4" w:rsidRDefault="008942D4" w14:paraId="074F34D3" wp14:textId="77777777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AD4051">
            <w:rPr>
              <w:rStyle w:val="PageNumber"/>
              <w:noProof/>
              <w:lang w:val="sr-Latn-CS"/>
            </w:rPr>
            <w:t>7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 w:rsidR="0024593F">
            <w:rPr>
              <w:rStyle w:val="PageNumber"/>
              <w:noProof/>
              <w:lang w:val="sr-Latn-CS"/>
            </w:rPr>
            <w:fldChar w:fldCharType="begin"/>
          </w:r>
          <w:r w:rsidR="0024593F">
            <w:rPr>
              <w:rStyle w:val="PageNumber"/>
              <w:noProof/>
              <w:lang w:val="sr-Latn-CS"/>
            </w:rPr>
            <w:instrText xml:space="preserve"> NUMPAGES  \* MERGEFORMAT </w:instrText>
          </w:r>
          <w:r w:rsidR="0024593F">
            <w:rPr>
              <w:rStyle w:val="PageNumber"/>
              <w:noProof/>
              <w:lang w:val="sr-Latn-CS"/>
            </w:rPr>
            <w:fldChar w:fldCharType="separate"/>
          </w:r>
          <w:r w:rsidR="00AD4051">
            <w:rPr>
              <w:rStyle w:val="PageNumber"/>
              <w:noProof/>
              <w:lang w:val="sr-Latn-CS"/>
            </w:rPr>
            <w:t>12</w:t>
          </w:r>
          <w:r w:rsidR="0024593F">
            <w:rPr>
              <w:rStyle w:val="PageNumber"/>
              <w:noProof/>
              <w:lang w:val="sr-Latn-CS"/>
            </w:rPr>
            <w:fldChar w:fldCharType="end"/>
          </w:r>
        </w:p>
      </w:tc>
    </w:tr>
  </w:tbl>
  <w:p xmlns:wp14="http://schemas.microsoft.com/office/word/2010/wordml" w:rsidRPr="003372D3" w:rsidR="008942D4" w:rsidRDefault="008942D4" w14:paraId="0DE4B5B7" wp14:textId="77777777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8942D4" w:rsidRDefault="008942D4" w14:paraId="3B7B4B86" wp14:textId="77777777">
    <w:pPr>
      <w:pStyle w:val="Footer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8BF7B77" w:rsidTr="38BF7B77" w14:paraId="407B0763">
      <w:trPr>
        <w:trHeight w:val="300"/>
      </w:trPr>
      <w:tc>
        <w:tcPr>
          <w:tcW w:w="3120" w:type="dxa"/>
          <w:tcMar/>
        </w:tcPr>
        <w:p w:rsidR="38BF7B77" w:rsidP="38BF7B77" w:rsidRDefault="38BF7B77" w14:paraId="0913184F" w14:textId="11C43FB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8BF7B77" w:rsidP="38BF7B77" w:rsidRDefault="38BF7B77" w14:paraId="0D64D9A0" w14:textId="797A1D4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8BF7B77" w:rsidP="38BF7B77" w:rsidRDefault="38BF7B77" w14:paraId="403531AE" w14:textId="41926D27">
          <w:pPr>
            <w:pStyle w:val="Header"/>
            <w:bidi w:val="0"/>
            <w:ind w:right="-115"/>
            <w:jc w:val="right"/>
          </w:pPr>
        </w:p>
      </w:tc>
    </w:tr>
  </w:tbl>
  <w:p w:rsidR="38BF7B77" w:rsidP="38BF7B77" w:rsidRDefault="38BF7B77" w14:paraId="77DF10F3" w14:textId="5BED22C8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537797" w:rsidRDefault="00537797" w14:paraId="2BA226A1" wp14:textId="77777777">
      <w:r>
        <w:separator/>
      </w:r>
    </w:p>
  </w:footnote>
  <w:footnote w:type="continuationSeparator" w:id="0">
    <w:p xmlns:wp14="http://schemas.microsoft.com/office/word/2010/wordml" w:rsidR="00537797" w:rsidRDefault="00537797" w14:paraId="17AD93B2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8942D4" w:rsidRDefault="008942D4" w14:paraId="144A5D23" wp14:textId="77777777">
    <w:pPr>
      <w:rPr>
        <w:sz w:val="24"/>
      </w:rPr>
    </w:pPr>
  </w:p>
  <w:p xmlns:wp14="http://schemas.microsoft.com/office/word/2010/wordml" w:rsidR="008942D4" w:rsidRDefault="008942D4" w14:paraId="738610EB" wp14:textId="77777777">
    <w:pPr>
      <w:pBdr>
        <w:top w:val="single" w:color="auto" w:sz="6" w:space="1"/>
      </w:pBdr>
      <w:rPr>
        <w:sz w:val="24"/>
      </w:rPr>
    </w:pPr>
  </w:p>
  <w:p w:rsidR="38BF7B77" w:rsidP="38BF7B77" w:rsidRDefault="38BF7B77" w14:paraId="6E766674" w14:textId="12071360">
    <w:pPr>
      <w:pStyle w:val="Normal"/>
      <w:suppressLineNumbers w:val="0"/>
      <w:pBdr>
        <w:bottom w:val="single" w:color="FF000000" w:sz="6" w:space="1"/>
      </w:pBdr>
      <w:bidi w:val="0"/>
      <w:spacing w:before="0" w:beforeAutospacing="off" w:after="0" w:afterAutospacing="off" w:line="240" w:lineRule="atLeast"/>
      <w:ind w:left="0" w:right="0"/>
      <w:jc w:val="right"/>
    </w:pPr>
    <w:r w:rsidRPr="38BF7B77" w:rsidR="38BF7B77">
      <w:rPr>
        <w:rFonts w:ascii="Arial" w:hAnsi="Arial"/>
        <w:b w:val="1"/>
        <w:bCs w:val="1"/>
        <w:sz w:val="36"/>
        <w:szCs w:val="36"/>
      </w:rPr>
      <w:t>Otpisani</w:t>
    </w:r>
  </w:p>
  <w:p xmlns:wp14="http://schemas.microsoft.com/office/word/2010/wordml" w:rsidR="008942D4" w:rsidRDefault="008942D4" w14:paraId="637805D2" wp14:textId="77777777">
    <w:pPr>
      <w:pBdr>
        <w:bottom w:val="single" w:color="auto" w:sz="6" w:space="1"/>
      </w:pBdr>
      <w:jc w:val="right"/>
      <w:rPr>
        <w:sz w:val="24"/>
      </w:rPr>
    </w:pPr>
  </w:p>
  <w:p xmlns:wp14="http://schemas.microsoft.com/office/word/2010/wordml" w:rsidR="008942D4" w:rsidRDefault="008942D4" w14:paraId="463F29E8" wp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xmlns:wp14="http://schemas.microsoft.com/office/word/2010/wordml" w:rsidRPr="003372D3" w:rsidR="008942D4" w:rsidTr="38BF7B77" w14:paraId="2565E51A" wp14:textId="77777777">
      <w:tc>
        <w:tcPr>
          <w:tcW w:w="6379" w:type="dxa"/>
          <w:tcMar/>
        </w:tcPr>
        <w:p w:rsidRPr="003372D3" w:rsidR="008942D4" w:rsidP="38BF7B77" w:rsidRDefault="008942D4" w14:paraId="79818865" wp14:textId="37A7AD98">
          <w:pPr>
            <w:pStyle w:val="Normal"/>
            <w:suppressLineNumbers w:val="0"/>
            <w:bidi w:val="0"/>
            <w:spacing w:before="0" w:beforeAutospacing="off" w:after="0" w:afterAutospacing="off" w:line="240" w:lineRule="atLeast"/>
            <w:ind w:left="0" w:right="0"/>
            <w:jc w:val="left"/>
          </w:pPr>
          <w:r w:rsidRPr="38BF7B77" w:rsidR="38BF7B77">
            <w:rPr>
              <w:lang w:val="sr-Latn-CS"/>
            </w:rPr>
            <w:t>NearYou</w:t>
          </w:r>
        </w:p>
      </w:tc>
      <w:tc>
        <w:tcPr>
          <w:tcW w:w="3179" w:type="dxa"/>
          <w:tcMar/>
        </w:tcPr>
        <w:p w:rsidRPr="003372D3" w:rsidR="008942D4" w:rsidRDefault="008942D4" w14:paraId="06F89D34" wp14:textId="7777777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xmlns:wp14="http://schemas.microsoft.com/office/word/2010/wordml" w:rsidRPr="003372D3" w:rsidR="008942D4" w:rsidTr="38BF7B77" w14:paraId="77C69BA9" wp14:textId="77777777">
      <w:tc>
        <w:tcPr>
          <w:tcW w:w="6379" w:type="dxa"/>
          <w:tcMar/>
        </w:tcPr>
        <w:p w:rsidRPr="003372D3" w:rsidR="008942D4" w:rsidRDefault="008942D4" w14:paraId="7150EB76" wp14:textId="77777777">
          <w:pPr>
            <w:rPr>
              <w:lang w:val="sr-Latn-CS"/>
            </w:rPr>
          </w:pPr>
          <w:r w:rsidRPr="003372D3">
            <w:rPr>
              <w:lang w:val="sr-Latn-CS"/>
            </w:rPr>
            <w:t>Vizija sistema</w:t>
          </w:r>
        </w:p>
      </w:tc>
      <w:tc>
        <w:tcPr>
          <w:tcW w:w="3179" w:type="dxa"/>
          <w:tcMar/>
        </w:tcPr>
        <w:p w:rsidRPr="003372D3" w:rsidR="008942D4" w:rsidRDefault="008942D4" w14:paraId="2E909852" wp14:textId="4499C3ED">
          <w:pPr>
            <w:rPr>
              <w:lang w:val="sr-Latn-CS"/>
            </w:rPr>
          </w:pPr>
          <w:r w:rsidRPr="38BF7B77" w:rsidR="38BF7B77">
            <w:rPr>
              <w:lang w:val="sr-Latn-CS"/>
            </w:rPr>
            <w:t xml:space="preserve">  Datum:  </w:t>
          </w:r>
          <w:r w:rsidRPr="38BF7B77" w:rsidR="38BF7B77">
            <w:rPr>
              <w:lang w:val="sr-Latn-CS"/>
            </w:rPr>
            <w:t>05.01.2026</w:t>
          </w:r>
          <w:r w:rsidRPr="38BF7B77" w:rsidR="38BF7B77">
            <w:rPr>
              <w:lang w:val="sr-Latn-CS"/>
            </w:rPr>
            <w:t>. god.</w:t>
          </w:r>
        </w:p>
      </w:tc>
    </w:tr>
    <w:tr xmlns:wp14="http://schemas.microsoft.com/office/word/2010/wordml" w:rsidRPr="003372D3" w:rsidR="008942D4" w:rsidTr="38BF7B77" w14:paraId="1DCDFFF4" wp14:textId="77777777">
      <w:tc>
        <w:tcPr>
          <w:tcW w:w="9558" w:type="dxa"/>
          <w:gridSpan w:val="2"/>
          <w:tcMar/>
        </w:tcPr>
        <w:p w:rsidRPr="003372D3" w:rsidR="008942D4" w:rsidP="38BF7B77" w:rsidRDefault="008942D4" w14:paraId="43B2740A" wp14:textId="7B9DEF0E">
          <w:pPr>
            <w:pStyle w:val="Normal"/>
            <w:suppressLineNumbers w:val="0"/>
            <w:bidi w:val="0"/>
            <w:spacing w:before="0" w:beforeAutospacing="off" w:after="0" w:afterAutospacing="off" w:line="240" w:lineRule="atLeast"/>
            <w:ind w:left="0" w:right="0"/>
            <w:jc w:val="left"/>
          </w:pPr>
          <w:r w:rsidRPr="38BF7B77" w:rsidR="38BF7B77">
            <w:rPr>
              <w:lang w:val="sr-Latn-CS"/>
            </w:rPr>
            <w:t>NearYou</w:t>
          </w:r>
        </w:p>
      </w:tc>
    </w:tr>
  </w:tbl>
  <w:p xmlns:wp14="http://schemas.microsoft.com/office/word/2010/wordml" w:rsidRPr="003372D3" w:rsidR="008942D4" w:rsidRDefault="008942D4" w14:paraId="66204FF1" wp14:textId="77777777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8942D4" w:rsidRDefault="008942D4" w14:paraId="61829076" wp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0">
    <w:nsid w:val="47690b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b14e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e3ac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3cc3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15c2c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e644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4854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5d0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47c9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56039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fa60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FB"/>
    <w:multiLevelType w:val="multilevel"/>
    <w:tmpl w:val="3CE8E716"/>
    <w:lvl w:ilvl="0">
      <w:start w:val="1"/>
      <w:numFmt w:val="decimal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5E1E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1648782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18040B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18D257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1C965BB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 w15:restartNumberingAfterBreak="0">
    <w:nsid w:val="208371BD"/>
    <w:multiLevelType w:val="singleLevel"/>
    <w:tmpl w:val="5442C4B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hint="default" w:ascii="Symbol" w:hAnsi="Symbol"/>
      </w:rPr>
    </w:lvl>
  </w:abstractNum>
  <w:abstractNum w:abstractNumId="9" w15:restartNumberingAfterBreak="0">
    <w:nsid w:val="2A134E0D"/>
    <w:multiLevelType w:val="singleLevel"/>
    <w:tmpl w:val="2EA4D64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1CD4C10"/>
    <w:multiLevelType w:val="singleLevel"/>
    <w:tmpl w:val="67942FB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2" w15:restartNumberingAfterBreak="0">
    <w:nsid w:val="44187E8C"/>
    <w:multiLevelType w:val="hybridMultilevel"/>
    <w:tmpl w:val="15141870"/>
    <w:lvl w:ilvl="0" w:tplc="081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81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81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81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81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81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81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81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81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89D541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5" w15:restartNumberingAfterBreak="0">
    <w:nsid w:val="5BCC62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6" w15:restartNumberingAfterBreak="0">
    <w:nsid w:val="62E9487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6F973B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9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36">
    <w:abstractNumId w:val="30"/>
  </w:num>
  <w:num w:numId="35">
    <w:abstractNumId w:val="29"/>
  </w:num>
  <w:num w:numId="34">
    <w:abstractNumId w:val="28"/>
  </w:num>
  <w:num w:numId="33">
    <w:abstractNumId w:val="27"/>
  </w:num>
  <w:num w:numId="32">
    <w:abstractNumId w:val="26"/>
  </w:num>
  <w:num w:numId="31">
    <w:abstractNumId w:val="25"/>
  </w:num>
  <w:num w:numId="30">
    <w:abstractNumId w:val="24"/>
  </w:num>
  <w:num w:numId="29">
    <w:abstractNumId w:val="23"/>
  </w:num>
  <w:num w:numId="28">
    <w:abstractNumId w:val="22"/>
  </w:num>
  <w:num w:numId="27">
    <w:abstractNumId w:val="21"/>
  </w:num>
  <w:num w:numId="26">
    <w:abstractNumId w:val="20"/>
  </w: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hint="default" w:ascii="Symbol" w:hAnsi="Symbol"/>
        </w:rPr>
      </w:lvl>
    </w:lvlOverride>
  </w:num>
  <w:num w:numId="3">
    <w:abstractNumId w:val="15"/>
  </w:num>
  <w:num w:numId="4">
    <w:abstractNumId w:val="19"/>
  </w:num>
  <w:num w:numId="5">
    <w:abstractNumId w:val="17"/>
  </w:num>
  <w:num w:numId="6">
    <w:abstractNumId w:val="19"/>
  </w:num>
  <w:num w:numId="7">
    <w:abstractNumId w:val="10"/>
  </w:num>
  <w:num w:numId="8">
    <w:abstractNumId w:val="7"/>
  </w:num>
  <w:num w:numId="9">
    <w:abstractNumId w:val="9"/>
  </w:num>
  <w:num w:numId="10">
    <w:abstractNumId w:val="2"/>
  </w:num>
  <w:num w:numId="11">
    <w:abstractNumId w:val="6"/>
  </w:num>
  <w:num w:numId="12">
    <w:abstractNumId w:val="19"/>
  </w:num>
  <w:num w:numId="13">
    <w:abstractNumId w:val="19"/>
  </w:num>
  <w:num w:numId="14">
    <w:abstractNumId w:val="4"/>
  </w:num>
  <w:num w:numId="15">
    <w:abstractNumId w:val="8"/>
  </w:num>
  <w:num w:numId="16">
    <w:abstractNumId w:val="11"/>
  </w:num>
  <w:num w:numId="17">
    <w:abstractNumId w:val="3"/>
  </w:num>
  <w:num w:numId="18">
    <w:abstractNumId w:val="5"/>
  </w:num>
  <w:num w:numId="19">
    <w:abstractNumId w:val="14"/>
  </w:num>
  <w:num w:numId="20">
    <w:abstractNumId w:val="19"/>
  </w:num>
  <w:num w:numId="21">
    <w:abstractNumId w:val="19"/>
  </w:num>
  <w:num w:numId="22">
    <w:abstractNumId w:val="16"/>
  </w:num>
  <w:num w:numId="23">
    <w:abstractNumId w:val="18"/>
  </w:num>
  <w:num w:numId="24">
    <w:abstractNumId w:val="13"/>
  </w:num>
  <w:num w:numId="25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50"/>
  <w:embedSystemFonts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2D3"/>
    <w:rsid w:val="000346D2"/>
    <w:rsid w:val="00063D57"/>
    <w:rsid w:val="000817C9"/>
    <w:rsid w:val="00097F43"/>
    <w:rsid w:val="001136B8"/>
    <w:rsid w:val="0013157C"/>
    <w:rsid w:val="00143087"/>
    <w:rsid w:val="00150CC1"/>
    <w:rsid w:val="00190105"/>
    <w:rsid w:val="00193CBF"/>
    <w:rsid w:val="001D0890"/>
    <w:rsid w:val="001F663F"/>
    <w:rsid w:val="001F7D36"/>
    <w:rsid w:val="00206E1F"/>
    <w:rsid w:val="002160C1"/>
    <w:rsid w:val="00236198"/>
    <w:rsid w:val="0024593F"/>
    <w:rsid w:val="00254CBE"/>
    <w:rsid w:val="00270678"/>
    <w:rsid w:val="002922C4"/>
    <w:rsid w:val="002A5E27"/>
    <w:rsid w:val="002D4980"/>
    <w:rsid w:val="002D5541"/>
    <w:rsid w:val="002F42E6"/>
    <w:rsid w:val="002F4699"/>
    <w:rsid w:val="003356F6"/>
    <w:rsid w:val="003372D3"/>
    <w:rsid w:val="00347321"/>
    <w:rsid w:val="003860D3"/>
    <w:rsid w:val="0039103B"/>
    <w:rsid w:val="00394FA1"/>
    <w:rsid w:val="003B1702"/>
    <w:rsid w:val="003B7275"/>
    <w:rsid w:val="00410F5F"/>
    <w:rsid w:val="00445A8C"/>
    <w:rsid w:val="00491CC1"/>
    <w:rsid w:val="004E6C9A"/>
    <w:rsid w:val="00500DA2"/>
    <w:rsid w:val="00537797"/>
    <w:rsid w:val="00545886"/>
    <w:rsid w:val="005613E4"/>
    <w:rsid w:val="00571FC4"/>
    <w:rsid w:val="00573CF3"/>
    <w:rsid w:val="00597D35"/>
    <w:rsid w:val="005A3F8C"/>
    <w:rsid w:val="005D021A"/>
    <w:rsid w:val="00631C6F"/>
    <w:rsid w:val="0063291D"/>
    <w:rsid w:val="0063574A"/>
    <w:rsid w:val="00645AF9"/>
    <w:rsid w:val="006926F3"/>
    <w:rsid w:val="0069445A"/>
    <w:rsid w:val="006F37E4"/>
    <w:rsid w:val="00712834"/>
    <w:rsid w:val="00716C93"/>
    <w:rsid w:val="00732741"/>
    <w:rsid w:val="00740B9F"/>
    <w:rsid w:val="0074590A"/>
    <w:rsid w:val="00797B3F"/>
    <w:rsid w:val="007C6B66"/>
    <w:rsid w:val="007F5BE8"/>
    <w:rsid w:val="0080077F"/>
    <w:rsid w:val="00804367"/>
    <w:rsid w:val="008572C2"/>
    <w:rsid w:val="008942D4"/>
    <w:rsid w:val="008D40CE"/>
    <w:rsid w:val="008F5E9E"/>
    <w:rsid w:val="009029D5"/>
    <w:rsid w:val="009075F6"/>
    <w:rsid w:val="00930725"/>
    <w:rsid w:val="0094445F"/>
    <w:rsid w:val="0095579F"/>
    <w:rsid w:val="009662F3"/>
    <w:rsid w:val="00967902"/>
    <w:rsid w:val="00986EFC"/>
    <w:rsid w:val="009A291F"/>
    <w:rsid w:val="009B2233"/>
    <w:rsid w:val="009B3AA3"/>
    <w:rsid w:val="009C6A0C"/>
    <w:rsid w:val="00A12200"/>
    <w:rsid w:val="00A22BAC"/>
    <w:rsid w:val="00A763B7"/>
    <w:rsid w:val="00A82910"/>
    <w:rsid w:val="00AD17B6"/>
    <w:rsid w:val="00AD4051"/>
    <w:rsid w:val="00AF19B4"/>
    <w:rsid w:val="00AF6332"/>
    <w:rsid w:val="00AF6B06"/>
    <w:rsid w:val="00B2776D"/>
    <w:rsid w:val="00B46D71"/>
    <w:rsid w:val="00B70BA7"/>
    <w:rsid w:val="00B849B5"/>
    <w:rsid w:val="00BC2229"/>
    <w:rsid w:val="00BC62E9"/>
    <w:rsid w:val="00C032FC"/>
    <w:rsid w:val="00C206AF"/>
    <w:rsid w:val="00C44BC7"/>
    <w:rsid w:val="00C503E4"/>
    <w:rsid w:val="00C75E24"/>
    <w:rsid w:val="00C83DEF"/>
    <w:rsid w:val="00C9046D"/>
    <w:rsid w:val="00CA58C5"/>
    <w:rsid w:val="00CA62F9"/>
    <w:rsid w:val="00CB17FD"/>
    <w:rsid w:val="00CD2710"/>
    <w:rsid w:val="00CF5315"/>
    <w:rsid w:val="00D00311"/>
    <w:rsid w:val="00D20996"/>
    <w:rsid w:val="00D20F4E"/>
    <w:rsid w:val="00D21A8C"/>
    <w:rsid w:val="00D402FD"/>
    <w:rsid w:val="00D44844"/>
    <w:rsid w:val="00D47227"/>
    <w:rsid w:val="00D62AEA"/>
    <w:rsid w:val="00D652FA"/>
    <w:rsid w:val="00D67D2B"/>
    <w:rsid w:val="00D7252F"/>
    <w:rsid w:val="00D76FDF"/>
    <w:rsid w:val="00DE518F"/>
    <w:rsid w:val="00DE61F5"/>
    <w:rsid w:val="00E061BD"/>
    <w:rsid w:val="00E469BC"/>
    <w:rsid w:val="00E5055D"/>
    <w:rsid w:val="00E5107E"/>
    <w:rsid w:val="00E604E6"/>
    <w:rsid w:val="00E934AD"/>
    <w:rsid w:val="00F02B6F"/>
    <w:rsid w:val="00F06298"/>
    <w:rsid w:val="00F360E9"/>
    <w:rsid w:val="00F6773B"/>
    <w:rsid w:val="00F67A76"/>
    <w:rsid w:val="00F70F8C"/>
    <w:rsid w:val="00F95225"/>
    <w:rsid w:val="00FA57D9"/>
    <w:rsid w:val="01CCAE36"/>
    <w:rsid w:val="01D5AC09"/>
    <w:rsid w:val="01EBBDBF"/>
    <w:rsid w:val="0222355C"/>
    <w:rsid w:val="02332CC8"/>
    <w:rsid w:val="03647CC0"/>
    <w:rsid w:val="03A3496D"/>
    <w:rsid w:val="0428455D"/>
    <w:rsid w:val="0504610D"/>
    <w:rsid w:val="0547AA0A"/>
    <w:rsid w:val="05647137"/>
    <w:rsid w:val="05D00E7D"/>
    <w:rsid w:val="05DF7834"/>
    <w:rsid w:val="0713687D"/>
    <w:rsid w:val="07BA8FC8"/>
    <w:rsid w:val="08128F40"/>
    <w:rsid w:val="0828895C"/>
    <w:rsid w:val="085184FB"/>
    <w:rsid w:val="088BDE91"/>
    <w:rsid w:val="08EF936D"/>
    <w:rsid w:val="09824CA0"/>
    <w:rsid w:val="0A08EF64"/>
    <w:rsid w:val="0BACE806"/>
    <w:rsid w:val="0CADEE1A"/>
    <w:rsid w:val="0CDC074A"/>
    <w:rsid w:val="0EB860A0"/>
    <w:rsid w:val="0EB860A0"/>
    <w:rsid w:val="0F009762"/>
    <w:rsid w:val="10851087"/>
    <w:rsid w:val="10AE266D"/>
    <w:rsid w:val="10DD1067"/>
    <w:rsid w:val="117B28B8"/>
    <w:rsid w:val="11ACB69A"/>
    <w:rsid w:val="12940CF2"/>
    <w:rsid w:val="132EE039"/>
    <w:rsid w:val="1346A170"/>
    <w:rsid w:val="13DD4DBB"/>
    <w:rsid w:val="13E85ADD"/>
    <w:rsid w:val="14097AEE"/>
    <w:rsid w:val="143EDBEB"/>
    <w:rsid w:val="150F73FB"/>
    <w:rsid w:val="157C4DA6"/>
    <w:rsid w:val="16F15F35"/>
    <w:rsid w:val="16FD807D"/>
    <w:rsid w:val="18B1F2AB"/>
    <w:rsid w:val="1909A3EE"/>
    <w:rsid w:val="198C9B78"/>
    <w:rsid w:val="1AE07C43"/>
    <w:rsid w:val="1BF2E126"/>
    <w:rsid w:val="1DA66A48"/>
    <w:rsid w:val="1DFC9A61"/>
    <w:rsid w:val="1F2BF432"/>
    <w:rsid w:val="2119AF5C"/>
    <w:rsid w:val="2147B856"/>
    <w:rsid w:val="21F6F88D"/>
    <w:rsid w:val="22FF80DA"/>
    <w:rsid w:val="2478A724"/>
    <w:rsid w:val="24B452B4"/>
    <w:rsid w:val="24D9DA7A"/>
    <w:rsid w:val="2580B317"/>
    <w:rsid w:val="25AD0B16"/>
    <w:rsid w:val="26359185"/>
    <w:rsid w:val="2869DB53"/>
    <w:rsid w:val="2920DD5B"/>
    <w:rsid w:val="29B86987"/>
    <w:rsid w:val="29F2D189"/>
    <w:rsid w:val="2BB6C21E"/>
    <w:rsid w:val="2C186C90"/>
    <w:rsid w:val="2D63B0F5"/>
    <w:rsid w:val="2E893C56"/>
    <w:rsid w:val="30925BCD"/>
    <w:rsid w:val="30B28F4C"/>
    <w:rsid w:val="3142EBBB"/>
    <w:rsid w:val="33072AEE"/>
    <w:rsid w:val="3319F98F"/>
    <w:rsid w:val="333228EA"/>
    <w:rsid w:val="33594DEE"/>
    <w:rsid w:val="33940D85"/>
    <w:rsid w:val="33FF0BDA"/>
    <w:rsid w:val="33FF0BDA"/>
    <w:rsid w:val="34509B76"/>
    <w:rsid w:val="34873909"/>
    <w:rsid w:val="34982E9E"/>
    <w:rsid w:val="350E927A"/>
    <w:rsid w:val="356F8681"/>
    <w:rsid w:val="373FBDF6"/>
    <w:rsid w:val="3794B325"/>
    <w:rsid w:val="37EC0E02"/>
    <w:rsid w:val="38BF7B77"/>
    <w:rsid w:val="38EF3AD6"/>
    <w:rsid w:val="38EF3AD6"/>
    <w:rsid w:val="3AEC1A6F"/>
    <w:rsid w:val="3B5E07A7"/>
    <w:rsid w:val="3CE4FCDC"/>
    <w:rsid w:val="3E59EB9C"/>
    <w:rsid w:val="3E5F8695"/>
    <w:rsid w:val="3E78A7F4"/>
    <w:rsid w:val="3F271C30"/>
    <w:rsid w:val="3F302E2C"/>
    <w:rsid w:val="3F9D8C3D"/>
    <w:rsid w:val="3FF091FF"/>
    <w:rsid w:val="404697CC"/>
    <w:rsid w:val="40D04315"/>
    <w:rsid w:val="41B4D6C3"/>
    <w:rsid w:val="424D9E1D"/>
    <w:rsid w:val="4294885E"/>
    <w:rsid w:val="43FD7F20"/>
    <w:rsid w:val="45F548E7"/>
    <w:rsid w:val="4698C90A"/>
    <w:rsid w:val="472C8F24"/>
    <w:rsid w:val="48058DE2"/>
    <w:rsid w:val="480B240A"/>
    <w:rsid w:val="4890482B"/>
    <w:rsid w:val="48A93F0D"/>
    <w:rsid w:val="494E7527"/>
    <w:rsid w:val="49FA738A"/>
    <w:rsid w:val="4A71B70E"/>
    <w:rsid w:val="4AE6F1DA"/>
    <w:rsid w:val="4B40EF98"/>
    <w:rsid w:val="4B9A2930"/>
    <w:rsid w:val="4C1BBEA6"/>
    <w:rsid w:val="4C708DA4"/>
    <w:rsid w:val="4CD4A84B"/>
    <w:rsid w:val="4D1D10B3"/>
    <w:rsid w:val="4D7B384F"/>
    <w:rsid w:val="4DAEC69C"/>
    <w:rsid w:val="4DE9E9AD"/>
    <w:rsid w:val="4F2917BE"/>
    <w:rsid w:val="4F5E274B"/>
    <w:rsid w:val="4F64C8A4"/>
    <w:rsid w:val="4F6E9B43"/>
    <w:rsid w:val="506149C5"/>
    <w:rsid w:val="50D6D7DA"/>
    <w:rsid w:val="51727A5E"/>
    <w:rsid w:val="51C71050"/>
    <w:rsid w:val="51F7712A"/>
    <w:rsid w:val="5376823E"/>
    <w:rsid w:val="53AAE3E8"/>
    <w:rsid w:val="53B64FBE"/>
    <w:rsid w:val="53C14E5C"/>
    <w:rsid w:val="54D6727A"/>
    <w:rsid w:val="55B2AC22"/>
    <w:rsid w:val="55F6634B"/>
    <w:rsid w:val="570269D8"/>
    <w:rsid w:val="57A71AD3"/>
    <w:rsid w:val="57B2CA4E"/>
    <w:rsid w:val="57F1651F"/>
    <w:rsid w:val="589EB63A"/>
    <w:rsid w:val="58B8C278"/>
    <w:rsid w:val="58D87A1A"/>
    <w:rsid w:val="58F7C8E0"/>
    <w:rsid w:val="59D79A0E"/>
    <w:rsid w:val="5A8345BB"/>
    <w:rsid w:val="5B7D8A77"/>
    <w:rsid w:val="5BE7597E"/>
    <w:rsid w:val="5CE5C885"/>
    <w:rsid w:val="5CEC782E"/>
    <w:rsid w:val="5DE94F25"/>
    <w:rsid w:val="5E38D6B9"/>
    <w:rsid w:val="5EC3EB2A"/>
    <w:rsid w:val="5EF0ADB3"/>
    <w:rsid w:val="5F9080F4"/>
    <w:rsid w:val="62E24930"/>
    <w:rsid w:val="63309C4B"/>
    <w:rsid w:val="637DBD93"/>
    <w:rsid w:val="638E556A"/>
    <w:rsid w:val="63ABC138"/>
    <w:rsid w:val="63F70808"/>
    <w:rsid w:val="643B7719"/>
    <w:rsid w:val="64412336"/>
    <w:rsid w:val="6472A949"/>
    <w:rsid w:val="64785B17"/>
    <w:rsid w:val="64DE6572"/>
    <w:rsid w:val="660FAD5E"/>
    <w:rsid w:val="677A973C"/>
    <w:rsid w:val="678D1043"/>
    <w:rsid w:val="67A1CC5E"/>
    <w:rsid w:val="67B90FF7"/>
    <w:rsid w:val="693E947C"/>
    <w:rsid w:val="6946AF18"/>
    <w:rsid w:val="6ABD88E8"/>
    <w:rsid w:val="6AEA3AA9"/>
    <w:rsid w:val="6B3EA9A6"/>
    <w:rsid w:val="6B75A6B7"/>
    <w:rsid w:val="6C4C0FDC"/>
    <w:rsid w:val="6D967AEB"/>
    <w:rsid w:val="6DA2BDBE"/>
    <w:rsid w:val="6E42D562"/>
    <w:rsid w:val="6E60C79E"/>
    <w:rsid w:val="6FCD0019"/>
    <w:rsid w:val="6FEDE37C"/>
    <w:rsid w:val="702863EF"/>
    <w:rsid w:val="7055A297"/>
    <w:rsid w:val="70698DA8"/>
    <w:rsid w:val="70B8D827"/>
    <w:rsid w:val="7182405D"/>
    <w:rsid w:val="71F1A84C"/>
    <w:rsid w:val="725A8906"/>
    <w:rsid w:val="728CD1F1"/>
    <w:rsid w:val="72CD8479"/>
    <w:rsid w:val="72EDCC1E"/>
    <w:rsid w:val="730A1DD9"/>
    <w:rsid w:val="73725F6F"/>
    <w:rsid w:val="73AB4184"/>
    <w:rsid w:val="74020DC4"/>
    <w:rsid w:val="74020DC4"/>
    <w:rsid w:val="74695A83"/>
    <w:rsid w:val="747A4517"/>
    <w:rsid w:val="74D1C6DA"/>
    <w:rsid w:val="74F418E2"/>
    <w:rsid w:val="750ED23C"/>
    <w:rsid w:val="751E2009"/>
    <w:rsid w:val="7553378B"/>
    <w:rsid w:val="76AD683B"/>
    <w:rsid w:val="76F53D55"/>
    <w:rsid w:val="77722087"/>
    <w:rsid w:val="785705FC"/>
    <w:rsid w:val="78A39CEB"/>
    <w:rsid w:val="7944D8D2"/>
    <w:rsid w:val="79650E7A"/>
    <w:rsid w:val="79755105"/>
    <w:rsid w:val="7A0C5B5B"/>
    <w:rsid w:val="7ABF7A58"/>
    <w:rsid w:val="7AC8B232"/>
    <w:rsid w:val="7B610B50"/>
    <w:rsid w:val="7BA41578"/>
    <w:rsid w:val="7C040FBB"/>
    <w:rsid w:val="7C6E2FFF"/>
    <w:rsid w:val="7C6E599C"/>
    <w:rsid w:val="7C713D21"/>
    <w:rsid w:val="7E43C340"/>
    <w:rsid w:val="7E72CFEF"/>
    <w:rsid w:val="7E81B728"/>
    <w:rsid w:val="7EA99440"/>
    <w:rsid w:val="7EA99440"/>
    <w:rsid w:val="7F3D196F"/>
    <w:rsid w:val="7FC5E352"/>
    <w:rsid w:val="7FE3DA5A"/>
    <w:rsid w:val="7FE5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4EA0C7"/>
  <w15:docId w15:val="{AF7DA728-8DF4-45B8-827A-19F38ECB45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AD4051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paragraph" w:styleId="ListParagraph">
    <w:uiPriority w:val="34"/>
    <w:name w:val="List Paragraph"/>
    <w:basedOn w:val="Normal"/>
    <w:qFormat/>
    <w:rsid w:val="38BF7B7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4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theme" Target="theme/theme1.xml" Id="rId14" /><Relationship Type="http://schemas.openxmlformats.org/officeDocument/2006/relationships/footer" Target="footer4.xml" Id="Rbb7944e8dfc4419a" /><Relationship Type="http://schemas.openxmlformats.org/officeDocument/2006/relationships/image" Target="/media/image.png" Id="rId505817991" /><Relationship Type="http://schemas.openxmlformats.org/officeDocument/2006/relationships/image" Target="/media/image2.png" Id="rId254720758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Vision.dot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Vision</dc:title>
  <dc:subject>C-Registration System</dc:subject>
  <dc:creator>Wylie College</dc:creator>
  <lastModifiedBy>Milos Antic</lastModifiedBy>
  <revision>5</revision>
  <lastPrinted>1899-12-31T23:00:00.0000000Z</lastPrinted>
  <dcterms:created xsi:type="dcterms:W3CDTF">2024-02-26T14:11:00.0000000Z</dcterms:created>
  <dcterms:modified xsi:type="dcterms:W3CDTF">2026-01-05T19:34:07.2516370Z</dcterms:modified>
</coreProperties>
</file>